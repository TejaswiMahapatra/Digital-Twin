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42048" w14:textId="7E70F49D" w:rsidR="00C6554A" w:rsidRPr="008B5277" w:rsidRDefault="001218B0"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3B4A6CF5" wp14:editId="4E65191B">
            <wp:extent cx="5486400" cy="2880360"/>
            <wp:effectExtent l="0" t="0" r="0" b="0"/>
            <wp:docPr id="193722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26169" name="Picture 1937226169"/>
                    <pic:cNvPicPr/>
                  </pic:nvPicPr>
                  <pic:blipFill>
                    <a:blip r:embed="rId8">
                      <a:extLst>
                        <a:ext uri="{28A0092B-C50C-407E-A947-70E740481C1C}">
                          <a14:useLocalDpi xmlns:a14="http://schemas.microsoft.com/office/drawing/2010/main" val="0"/>
                        </a:ext>
                      </a:extLst>
                    </a:blip>
                    <a:stretch>
                      <a:fillRect/>
                    </a:stretch>
                  </pic:blipFill>
                  <pic:spPr>
                    <a:xfrm>
                      <a:off x="0" y="0"/>
                      <a:ext cx="5486400" cy="2880360"/>
                    </a:xfrm>
                    <a:prstGeom prst="rect">
                      <a:avLst/>
                    </a:prstGeom>
                  </pic:spPr>
                </pic:pic>
              </a:graphicData>
            </a:graphic>
          </wp:inline>
        </w:drawing>
      </w:r>
    </w:p>
    <w:bookmarkEnd w:id="0"/>
    <w:bookmarkEnd w:id="1"/>
    <w:bookmarkEnd w:id="2"/>
    <w:bookmarkEnd w:id="3"/>
    <w:bookmarkEnd w:id="4"/>
    <w:p w14:paraId="3447433F" w14:textId="2F1246AC" w:rsidR="00C6554A" w:rsidRDefault="001218B0" w:rsidP="00C6554A">
      <w:pPr>
        <w:pStyle w:val="Title"/>
      </w:pPr>
      <w:r>
        <w:t>Digital Twin</w:t>
      </w:r>
    </w:p>
    <w:p w14:paraId="2CEBA09A" w14:textId="5D19D46E" w:rsidR="00C6554A" w:rsidRPr="00D5413C" w:rsidRDefault="001218B0" w:rsidP="00C6554A">
      <w:pPr>
        <w:pStyle w:val="Subtitle"/>
      </w:pPr>
      <w:r>
        <w:t>Machine learning Model Evaluation</w:t>
      </w:r>
    </w:p>
    <w:p w14:paraId="667D102E" w14:textId="3817AF5B" w:rsidR="00C6554A" w:rsidRDefault="001218B0" w:rsidP="00C6554A">
      <w:pPr>
        <w:pStyle w:val="ContactInfo"/>
      </w:pPr>
      <w:r>
        <w:t>Tejaswi Mahapatra</w:t>
      </w:r>
      <w:r w:rsidR="00C6554A">
        <w:t xml:space="preserve"> |</w:t>
      </w:r>
      <w:r>
        <w:t>Silicon Institute of Technology|21bece46</w:t>
      </w:r>
      <w:r w:rsidR="00C6554A">
        <w:br w:type="page"/>
      </w:r>
    </w:p>
    <w:p w14:paraId="66E2A58D" w14:textId="0C8F730C" w:rsidR="00C6554A" w:rsidRDefault="001218B0" w:rsidP="00C6554A">
      <w:pPr>
        <w:pStyle w:val="Heading1"/>
      </w:pPr>
      <w:r>
        <w:lastRenderedPageBreak/>
        <w:t>Evaluation Metrics:</w:t>
      </w:r>
    </w:p>
    <w:p w14:paraId="3B988F04" w14:textId="0B914E62" w:rsidR="00C6554A" w:rsidRDefault="001218B0" w:rsidP="001218B0">
      <w:proofErr w:type="spellStart"/>
      <w:r>
        <w:t>ExactSpace</w:t>
      </w:r>
      <w:proofErr w:type="spellEnd"/>
      <w:r>
        <w:t xml:space="preserve"> has given us machine learning models that compares the following metrices: </w:t>
      </w:r>
    </w:p>
    <w:p w14:paraId="0141B5D2" w14:textId="1EB7570A" w:rsidR="00C6554A" w:rsidRDefault="001218B0" w:rsidP="001218B0">
      <w:pPr>
        <w:pStyle w:val="ListBullet"/>
        <w:numPr>
          <w:ilvl w:val="0"/>
          <w:numId w:val="1"/>
        </w:numPr>
      </w:pPr>
      <w:r>
        <w:t>Train RMSE (Root-Mean Squared Error)</w:t>
      </w:r>
    </w:p>
    <w:p w14:paraId="3AEB5BB2" w14:textId="41325CBC" w:rsidR="001218B0" w:rsidRDefault="001218B0" w:rsidP="001218B0">
      <w:pPr>
        <w:pStyle w:val="ListBullet"/>
        <w:numPr>
          <w:ilvl w:val="0"/>
          <w:numId w:val="1"/>
        </w:numPr>
      </w:pPr>
      <w:r>
        <w:t>Test RMSE</w:t>
      </w:r>
    </w:p>
    <w:p w14:paraId="14549344" w14:textId="77981FF2" w:rsidR="001218B0" w:rsidRDefault="001218B0" w:rsidP="001218B0">
      <w:pPr>
        <w:pStyle w:val="ListBullet"/>
        <w:numPr>
          <w:ilvl w:val="0"/>
          <w:numId w:val="1"/>
        </w:numPr>
      </w:pPr>
      <w:r>
        <w:t>Train R2(Coefficient of Determination)</w:t>
      </w:r>
    </w:p>
    <w:p w14:paraId="7F66282F" w14:textId="3FFAC682" w:rsidR="001218B0" w:rsidRPr="00514122" w:rsidRDefault="001218B0" w:rsidP="001218B0">
      <w:pPr>
        <w:pStyle w:val="ListBullet"/>
        <w:numPr>
          <w:ilvl w:val="0"/>
          <w:numId w:val="1"/>
        </w:numPr>
      </w:pPr>
      <w:r>
        <w:t>Test R2</w:t>
      </w:r>
    </w:p>
    <w:p w14:paraId="50E8F36F" w14:textId="15E2F147" w:rsidR="00C6554A" w:rsidRPr="00D5413C" w:rsidRDefault="001218B0" w:rsidP="00C6554A">
      <w:pPr>
        <w:pStyle w:val="Heading2"/>
      </w:pPr>
      <w:r>
        <w:t>Brief on the metrics:</w:t>
      </w:r>
    </w:p>
    <w:p w14:paraId="243A0280" w14:textId="49A80CE9" w:rsidR="00B8391B" w:rsidRDefault="001218B0" w:rsidP="001218B0">
      <w:pPr>
        <w:pStyle w:val="ListParagraph"/>
        <w:numPr>
          <w:ilvl w:val="0"/>
          <w:numId w:val="16"/>
        </w:numPr>
      </w:pPr>
      <w:r w:rsidRPr="00F93360">
        <w:rPr>
          <w:b/>
          <w:bCs/>
          <w:u w:val="single"/>
        </w:rPr>
        <w:t>Train RMSE</w:t>
      </w:r>
      <w:r w:rsidR="00F93360" w:rsidRPr="00F93360">
        <w:rPr>
          <w:b/>
          <w:bCs/>
          <w:u w:val="single"/>
        </w:rPr>
        <w:t>:</w:t>
      </w:r>
      <w:r w:rsidR="00F93360" w:rsidRPr="00F93360">
        <w:t xml:space="preserve"> This metric measures the average magnitude of the errors between the predicted values and the actual values in the training dataset. A lower RMSE indicates better fit to the training data. However, focusing solely on train RMSE can lead to overfitting, where the model performs well on the training data but poorly on unseen data. It doesn't give you an idea of how well the model generalizes to new data.</w:t>
      </w:r>
    </w:p>
    <w:p w14:paraId="32A3E090" w14:textId="001BD0D3" w:rsidR="00F93360" w:rsidRPr="00F93360" w:rsidRDefault="00F93360" w:rsidP="00F93360">
      <w:pPr>
        <w:pStyle w:val="ListBullet"/>
        <w:numPr>
          <w:ilvl w:val="0"/>
          <w:numId w:val="16"/>
        </w:numPr>
      </w:pPr>
      <w:r w:rsidRPr="00F93360">
        <w:rPr>
          <w:b/>
          <w:bCs/>
          <w:u w:val="single"/>
        </w:rPr>
        <w:t>Test RMSE:</w:t>
      </w:r>
      <w:r>
        <w:rPr>
          <w:b/>
          <w:bCs/>
          <w:u w:val="single"/>
        </w:rPr>
        <w:t xml:space="preserve"> </w:t>
      </w:r>
      <w:r w:rsidRPr="00F93360">
        <w:t>This is similar to train RMSE, but it measures the errors on the test dataset. Test RMSE gives you an indication of how well the model performs on unseen data. A model with lower test RMSE is generally better, as it indicates that the model is capable of making accurate predictions on new data.</w:t>
      </w:r>
    </w:p>
    <w:p w14:paraId="6C5C26D8" w14:textId="0043A0CD" w:rsidR="00F93360" w:rsidRDefault="00F93360" w:rsidP="001218B0">
      <w:pPr>
        <w:pStyle w:val="ListParagraph"/>
        <w:numPr>
          <w:ilvl w:val="0"/>
          <w:numId w:val="16"/>
        </w:numPr>
      </w:pPr>
      <w:r w:rsidRPr="00F93360">
        <w:rPr>
          <w:b/>
          <w:bCs/>
          <w:u w:val="single"/>
        </w:rPr>
        <w:t>Train R2:</w:t>
      </w:r>
      <w:r>
        <w:t xml:space="preserve"> </w:t>
      </w:r>
      <w:r w:rsidRPr="00F93360">
        <w:t>R-squared measures the proportion of the variance in the dependent variable that's explained by the independent variables in the model. It ranges from 0 to 1, where 1 indicates a perfect fit. Higher R2 values are better, but like train RMSE, relying solely on train R2 can lead to overfitting.</w:t>
      </w:r>
    </w:p>
    <w:p w14:paraId="5D70E591" w14:textId="36DAF6E9" w:rsidR="00F93360" w:rsidRDefault="00F93360" w:rsidP="00F93360">
      <w:pPr>
        <w:pStyle w:val="ListBullet"/>
        <w:numPr>
          <w:ilvl w:val="0"/>
          <w:numId w:val="16"/>
        </w:numPr>
      </w:pPr>
      <w:r w:rsidRPr="00F93360">
        <w:rPr>
          <w:b/>
          <w:bCs/>
          <w:u w:val="single"/>
        </w:rPr>
        <w:t>Test R2:</w:t>
      </w:r>
      <w:r>
        <w:t xml:space="preserve"> </w:t>
      </w:r>
      <w:r w:rsidRPr="00F93360">
        <w:t>This is the R-squared value calculated on the test dataset. It tells you how well the model's predictions match the actual values in the test dataset. A higher test R2 indicates that the model's predictions generalize well to new data.</w:t>
      </w:r>
    </w:p>
    <w:p w14:paraId="56AA7A40" w14:textId="0CA96A63" w:rsidR="00F93360" w:rsidRDefault="00F93360" w:rsidP="00F93360">
      <w:pPr>
        <w:pStyle w:val="ListBullet"/>
        <w:numPr>
          <w:ilvl w:val="0"/>
          <w:numId w:val="0"/>
        </w:numPr>
        <w:ind w:left="720"/>
      </w:pPr>
    </w:p>
    <w:p w14:paraId="5A63031F" w14:textId="77777777" w:rsidR="00F93360" w:rsidRDefault="00F93360">
      <w:r>
        <w:br w:type="page"/>
      </w:r>
    </w:p>
    <w:p w14:paraId="6F70AB56" w14:textId="48181666" w:rsidR="00F93360" w:rsidRDefault="00F93360" w:rsidP="00F93360">
      <w:pPr>
        <w:pStyle w:val="Heading1"/>
      </w:pPr>
      <w:r>
        <w:lastRenderedPageBreak/>
        <w:t>How to go about evaluating the models:</w:t>
      </w:r>
    </w:p>
    <w:p w14:paraId="6B25A806" w14:textId="3DA01043" w:rsidR="00F93360" w:rsidRPr="00F93360" w:rsidRDefault="00F93360" w:rsidP="00F93360">
      <w:r>
        <w:t>There are several combinations one can apply when evaluating these metrics</w:t>
      </w:r>
      <w:r w:rsidR="00BB6508">
        <w:t xml:space="preserve"> but, in this analysis, I’ve considered the following two approaches:</w:t>
      </w:r>
      <w:r>
        <w:t xml:space="preserve"> </w:t>
      </w:r>
    </w:p>
    <w:p w14:paraId="6EC8C0CB" w14:textId="35E318FF" w:rsidR="00F93360" w:rsidRDefault="00F93360" w:rsidP="00F93360">
      <w:pPr>
        <w:pStyle w:val="ListParagraph"/>
        <w:numPr>
          <w:ilvl w:val="0"/>
          <w:numId w:val="17"/>
        </w:numPr>
      </w:pPr>
      <w:r w:rsidRPr="00BB6508">
        <w:rPr>
          <w:b/>
          <w:bCs/>
          <w:u w:val="single"/>
        </w:rPr>
        <w:t>Test RMSE and Test R2:</w:t>
      </w:r>
      <w:r>
        <w:t xml:space="preserve"> </w:t>
      </w:r>
      <w:r w:rsidR="00BB6508" w:rsidRPr="00BB6508">
        <w:t>These two metrics are usually the most important when selecting a model for deployment. A model with lower test RMSE and higher test R2 is generally preferred because it indicates that the model not only fits well to the test data but also generalizes better to new, unseen data</w:t>
      </w:r>
      <w:r w:rsidR="00BB6508">
        <w:t>.</w:t>
      </w:r>
    </w:p>
    <w:p w14:paraId="38757229" w14:textId="0C4B82BE" w:rsidR="00F93360" w:rsidRPr="00514122" w:rsidRDefault="00BB6508" w:rsidP="00BB6508">
      <w:pPr>
        <w:pStyle w:val="ListParagraph"/>
        <w:numPr>
          <w:ilvl w:val="0"/>
          <w:numId w:val="17"/>
        </w:numPr>
      </w:pPr>
      <w:r>
        <w:rPr>
          <w:b/>
          <w:bCs/>
          <w:u w:val="single"/>
        </w:rPr>
        <w:t>Overfitting Consideration:</w:t>
      </w:r>
      <w:r>
        <w:t xml:space="preserve"> </w:t>
      </w:r>
      <w:r w:rsidRPr="00BB6508">
        <w:t xml:space="preserve">If a model has much better performance on the training data compared to the test data (i.e., significantly lower train RMSE and higher train R2 compared to test RMSE and test R2), it might </w:t>
      </w:r>
      <w:r w:rsidR="00BA0D4D">
        <w:t>lead to</w:t>
      </w:r>
      <w:r w:rsidRPr="00BB6508">
        <w:t xml:space="preserve"> overfitting. In such cases, the model might not perform well on new data.</w:t>
      </w:r>
    </w:p>
    <w:p w14:paraId="6D3D0485" w14:textId="005710E6" w:rsidR="00F93360" w:rsidRDefault="00BB6508" w:rsidP="00BB6508">
      <w:pPr>
        <w:ind w:left="360"/>
      </w:pPr>
      <w:r w:rsidRPr="00BB6508">
        <w:t xml:space="preserve">Additionally, it's a good practice to complement these metrics with domain-specific knowledge and visualizations of the model's predictions. This can help </w:t>
      </w:r>
      <w:r>
        <w:t>us</w:t>
      </w:r>
      <w:r w:rsidRPr="00BB6508">
        <w:t xml:space="preserve"> identify any patterns or anomalies that the model might be missing, which could have significant operational implications in a power plant. Ultimately, the choice of metrics should be made in consultation with domain experts and stakeholders from the power plant. The primary goal is to ensure that the deployed model improves operational efficiency, safety, and reliability in line with the specific needs of the power plant.</w:t>
      </w:r>
    </w:p>
    <w:p w14:paraId="46A5A2E8" w14:textId="70B1700F" w:rsidR="00BB6508" w:rsidRDefault="00BB6508" w:rsidP="00BB6508">
      <w:pPr>
        <w:pStyle w:val="Heading2"/>
      </w:pPr>
      <w:r>
        <w:t>proposed Suggestions:</w:t>
      </w:r>
    </w:p>
    <w:p w14:paraId="2CF878FC" w14:textId="5482C0E9" w:rsidR="00456205" w:rsidRDefault="00456205" w:rsidP="00456205">
      <w:pPr>
        <w:pStyle w:val="ListBullet"/>
        <w:numPr>
          <w:ilvl w:val="0"/>
          <w:numId w:val="1"/>
        </w:numPr>
      </w:pPr>
      <w:r w:rsidRPr="00456205">
        <w:rPr>
          <w:b/>
          <w:bCs/>
          <w:u w:val="single"/>
        </w:rPr>
        <w:t>IMPROVE ACCURACY, REDUCE VARIANCE &amp; INCREASE ROBUSTNESS BY ENSEMBLE METHOD</w:t>
      </w:r>
      <w:r>
        <w:t>:</w:t>
      </w:r>
      <w:r w:rsidR="00BC7412" w:rsidRPr="00BC7412">
        <w:t xml:space="preserve"> </w:t>
      </w:r>
      <w:r w:rsidR="00BE0887">
        <w:t>E</w:t>
      </w:r>
      <w:r w:rsidR="00BE0887" w:rsidRPr="00BE0887">
        <w:t>nsemble learning is a machine learning technique that combines multiple models to create a more accurate and robust model. Ensemble models can often outperform single models, especially when the single models are diverse. This is because the ensemble model can learn from the strengths of each individual model and compensate for their weaknesses. Ensemble models can also help to reduce the variance of a model, which means that the model will be less likely to overfit the training data. This is because the ensemble model is averaging the predictions of multiple models, which helps to smooth out the noise in the data. Ensemble models can also be more robust to changes in the data than single models. This is because the ensemble model is not as sensitive to the errors of any individual model</w:t>
      </w:r>
      <w:r w:rsidRPr="00BE0887">
        <w:t>.</w:t>
      </w:r>
    </w:p>
    <w:p w14:paraId="6DDD6635" w14:textId="0496D9B6" w:rsidR="00613172" w:rsidRDefault="00613172" w:rsidP="00613172">
      <w:pPr>
        <w:pStyle w:val="ListBullet"/>
        <w:numPr>
          <w:ilvl w:val="0"/>
          <w:numId w:val="1"/>
        </w:numPr>
      </w:pPr>
      <w:r>
        <w:rPr>
          <w:b/>
          <w:bCs/>
          <w:u w:val="single"/>
        </w:rPr>
        <w:t>PERFORM BETTER REGRESSION ANALYSIS</w:t>
      </w:r>
      <w:r w:rsidRPr="00613172">
        <w:t>:</w:t>
      </w:r>
      <w:r>
        <w:t xml:space="preserve"> </w:t>
      </w:r>
      <w:r w:rsidR="00BE0887">
        <w:t xml:space="preserve">Use a few more regression models like </w:t>
      </w:r>
      <w:proofErr w:type="spellStart"/>
      <w:r w:rsidR="00BE0887">
        <w:t>xgboost</w:t>
      </w:r>
      <w:proofErr w:type="spellEnd"/>
      <w:r w:rsidR="00BE0887">
        <w:t xml:space="preserve">, </w:t>
      </w:r>
      <w:proofErr w:type="spellStart"/>
      <w:r w:rsidR="00BE0887">
        <w:t>knn</w:t>
      </w:r>
      <w:proofErr w:type="spellEnd"/>
      <w:r w:rsidR="00BE0887">
        <w:t xml:space="preserve">, decision tree, gaussian process, </w:t>
      </w:r>
      <w:proofErr w:type="spellStart"/>
      <w:r w:rsidR="00BE0887">
        <w:t>bayesian</w:t>
      </w:r>
      <w:proofErr w:type="spellEnd"/>
      <w:r w:rsidR="00BE0887">
        <w:t xml:space="preserve"> ridge, </w:t>
      </w:r>
      <w:proofErr w:type="spellStart"/>
      <w:r w:rsidR="00BE0887">
        <w:t>lightgbm</w:t>
      </w:r>
      <w:proofErr w:type="spellEnd"/>
      <w:r w:rsidR="00BE0887">
        <w:t xml:space="preserve">, </w:t>
      </w:r>
      <w:proofErr w:type="spellStart"/>
      <w:r w:rsidR="00BE0887">
        <w:t>elasticnet</w:t>
      </w:r>
      <w:proofErr w:type="spellEnd"/>
      <w:r w:rsidR="00BE0887">
        <w:t xml:space="preserve"> </w:t>
      </w:r>
      <w:proofErr w:type="spellStart"/>
      <w:r w:rsidR="00BE0887">
        <w:t>etc</w:t>
      </w:r>
      <w:proofErr w:type="spellEnd"/>
      <w:r w:rsidR="00BE0887">
        <w:t xml:space="preserve"> that fits the domain/client requirement. </w:t>
      </w:r>
    </w:p>
    <w:p w14:paraId="52C6CD3A" w14:textId="6EB104E3" w:rsidR="00613172" w:rsidRPr="00BF173D" w:rsidRDefault="00613172" w:rsidP="00613172">
      <w:pPr>
        <w:pStyle w:val="ListBullet"/>
        <w:numPr>
          <w:ilvl w:val="0"/>
          <w:numId w:val="1"/>
        </w:numPr>
        <w:rPr>
          <w:b/>
          <w:bCs/>
          <w:u w:val="single"/>
        </w:rPr>
      </w:pPr>
      <w:r>
        <w:t xml:space="preserve"> </w:t>
      </w:r>
      <w:r w:rsidRPr="00613172">
        <w:rPr>
          <w:b/>
          <w:bCs/>
          <w:u w:val="single"/>
        </w:rPr>
        <w:t>MORE ROBUST CLEANING OF THE DATA:</w:t>
      </w:r>
      <w:r>
        <w:rPr>
          <w:b/>
          <w:bCs/>
          <w:u w:val="single"/>
        </w:rPr>
        <w:t xml:space="preserve">  </w:t>
      </w:r>
      <w:r w:rsidR="00BE0887">
        <w:t xml:space="preserve">Methods such as iterative imputation(handling missing values by multiple imputation as it’s considerate about the correlation between variables), </w:t>
      </w:r>
      <w:proofErr w:type="spellStart"/>
      <w:r w:rsidR="00BE0887">
        <w:t>winsorization</w:t>
      </w:r>
      <w:proofErr w:type="spellEnd"/>
      <w:r w:rsidR="00BE0887">
        <w:t xml:space="preserve">(handling of outliers </w:t>
      </w:r>
      <w:r w:rsidR="00BE0887">
        <w:lastRenderedPageBreak/>
        <w:t xml:space="preserve">without dropping them in order to not lose a lot of data &amp; to avoid compromising on quality of the prediction), box-cox transformation(data </w:t>
      </w:r>
      <w:r w:rsidR="00BA0D4D">
        <w:t>transformation</w:t>
      </w:r>
      <w:r w:rsidR="00BE0887">
        <w:t xml:space="preserve"> technique for </w:t>
      </w:r>
      <w:r w:rsidR="00BA0D4D">
        <w:t>relative</w:t>
      </w:r>
      <w:r w:rsidR="00BE0887">
        <w:t xml:space="preserve"> normal distribution  ), scaling(same evaluation criteria), </w:t>
      </w:r>
      <w:proofErr w:type="spellStart"/>
      <w:r w:rsidR="00BE0887">
        <w:t>pca</w:t>
      </w:r>
      <w:proofErr w:type="spellEnd"/>
      <w:r w:rsidR="00BE0887">
        <w:t xml:space="preserve">(dimensionality reduction), </w:t>
      </w:r>
      <w:proofErr w:type="spellStart"/>
      <w:r w:rsidR="00BE0887">
        <w:t>ohe</w:t>
      </w:r>
      <w:proofErr w:type="spellEnd"/>
      <w:r w:rsidR="00BE0887">
        <w:t xml:space="preserve">(for categorical features) </w:t>
      </w:r>
      <w:proofErr w:type="spellStart"/>
      <w:r w:rsidR="00BE0887">
        <w:t>etc</w:t>
      </w:r>
      <w:proofErr w:type="spellEnd"/>
      <w:r w:rsidR="00BE0887">
        <w:t xml:space="preserve"> or come up with better algorithms that does the data pre-processing in a way that fits the idea, demand &amp; purpose  of the client.</w:t>
      </w:r>
    </w:p>
    <w:p w14:paraId="70BEAF46" w14:textId="3E07722B" w:rsidR="00BF173D" w:rsidRPr="00A73367" w:rsidRDefault="00A73367" w:rsidP="00613172">
      <w:pPr>
        <w:pStyle w:val="ListBullet"/>
        <w:numPr>
          <w:ilvl w:val="0"/>
          <w:numId w:val="1"/>
        </w:numPr>
        <w:rPr>
          <w:b/>
          <w:bCs/>
          <w:u w:val="single"/>
        </w:rPr>
      </w:pPr>
      <w:r>
        <w:rPr>
          <w:b/>
          <w:bCs/>
          <w:u w:val="single"/>
        </w:rPr>
        <w:t xml:space="preserve">DOMAIN-EXPERTISE: </w:t>
      </w:r>
      <w:r w:rsidR="00BE0887">
        <w:t xml:space="preserve">It’s exceedingly important for smooth communication to be established between experts creating the models and experts using the models so that there’s </w:t>
      </w:r>
      <w:r w:rsidR="00BA0D4D">
        <w:t>regulated</w:t>
      </w:r>
      <w:r w:rsidR="00BE0887">
        <w:t xml:space="preserve"> training and testing datasets </w:t>
      </w:r>
      <w:r w:rsidR="00BA0D4D">
        <w:t>according</w:t>
      </w:r>
      <w:r w:rsidR="00BE0887">
        <w:t xml:space="preserve"> to the requirement and basis of the end result.</w:t>
      </w:r>
    </w:p>
    <w:p w14:paraId="57E93405" w14:textId="0BE9C836" w:rsidR="00A73367" w:rsidRPr="00990D33" w:rsidRDefault="00A73367" w:rsidP="00613172">
      <w:pPr>
        <w:pStyle w:val="ListBullet"/>
        <w:numPr>
          <w:ilvl w:val="0"/>
          <w:numId w:val="1"/>
        </w:numPr>
        <w:rPr>
          <w:b/>
          <w:bCs/>
          <w:u w:val="single"/>
        </w:rPr>
      </w:pPr>
      <w:r>
        <w:rPr>
          <w:b/>
          <w:bCs/>
          <w:u w:val="single"/>
        </w:rPr>
        <w:t xml:space="preserve">ESTABLISHMENT OF REGULATORY BODIES: </w:t>
      </w:r>
      <w:r w:rsidR="00BE0887">
        <w:t xml:space="preserve">To keep a check of smooth conduct from both ends for successful implementation of the models and eventually the </w:t>
      </w:r>
      <w:r w:rsidR="00BA0D4D">
        <w:t>entire</w:t>
      </w:r>
      <w:r w:rsidR="00BE0887">
        <w:t xml:space="preserve"> digital twin project. </w:t>
      </w:r>
    </w:p>
    <w:p w14:paraId="621E2055" w14:textId="77777777" w:rsidR="00990D33" w:rsidRPr="00613172" w:rsidRDefault="00990D33" w:rsidP="00990D33">
      <w:pPr>
        <w:pStyle w:val="ListBullet"/>
        <w:numPr>
          <w:ilvl w:val="0"/>
          <w:numId w:val="0"/>
        </w:numPr>
        <w:ind w:left="720"/>
        <w:rPr>
          <w:b/>
          <w:bCs/>
          <w:u w:val="single"/>
        </w:rPr>
      </w:pPr>
    </w:p>
    <w:p w14:paraId="45E1693B" w14:textId="1FBD86AD" w:rsidR="00990D33" w:rsidRDefault="00990D33" w:rsidP="00990D33">
      <w:pPr>
        <w:pStyle w:val="Heading2"/>
      </w:pPr>
      <w:r>
        <w:t xml:space="preserve">ANALYSIS OF THE PRESENT </w:t>
      </w:r>
      <w:r w:rsidR="00B4595F">
        <w:t>MODELS (</w:t>
      </w:r>
      <w:r w:rsidR="00F1151A">
        <w:t>203 models have been tested)</w:t>
      </w:r>
      <w:r>
        <w:t>:</w:t>
      </w:r>
    </w:p>
    <w:tbl>
      <w:tblPr>
        <w:tblStyle w:val="TableGrid"/>
        <w:tblW w:w="8908" w:type="dxa"/>
        <w:tblLook w:val="04A0" w:firstRow="1" w:lastRow="0" w:firstColumn="1" w:lastColumn="0" w:noHBand="0" w:noVBand="1"/>
      </w:tblPr>
      <w:tblGrid>
        <w:gridCol w:w="4454"/>
        <w:gridCol w:w="4454"/>
      </w:tblGrid>
      <w:tr w:rsidR="00990D33" w14:paraId="0354276A" w14:textId="77777777" w:rsidTr="00990D33">
        <w:trPr>
          <w:trHeight w:val="500"/>
        </w:trPr>
        <w:tc>
          <w:tcPr>
            <w:tcW w:w="4454" w:type="dxa"/>
          </w:tcPr>
          <w:p w14:paraId="2A221339" w14:textId="6F61C884" w:rsidR="00990D33" w:rsidRPr="00990D33" w:rsidRDefault="00990D33" w:rsidP="00990D33">
            <w:pPr>
              <w:rPr>
                <w:b/>
                <w:bCs/>
                <w:u w:val="single"/>
              </w:rPr>
            </w:pPr>
            <w:r w:rsidRPr="00990D33">
              <w:rPr>
                <w:b/>
                <w:bCs/>
                <w:u w:val="single"/>
              </w:rPr>
              <w:t>PROCESSES</w:t>
            </w:r>
          </w:p>
        </w:tc>
        <w:tc>
          <w:tcPr>
            <w:tcW w:w="4454" w:type="dxa"/>
          </w:tcPr>
          <w:p w14:paraId="784828DA" w14:textId="4391E54B" w:rsidR="00990D33" w:rsidRPr="00990D33" w:rsidRDefault="00990D33" w:rsidP="00990D33">
            <w:pPr>
              <w:rPr>
                <w:b/>
                <w:bCs/>
                <w:u w:val="single"/>
              </w:rPr>
            </w:pPr>
            <w:r w:rsidRPr="00990D33">
              <w:rPr>
                <w:b/>
                <w:bCs/>
                <w:u w:val="single"/>
              </w:rPr>
              <w:t>BEST MODEL TRAINED YET</w:t>
            </w:r>
          </w:p>
        </w:tc>
      </w:tr>
      <w:tr w:rsidR="00990D33" w14:paraId="32A04D0B" w14:textId="77777777" w:rsidTr="00990D33">
        <w:trPr>
          <w:trHeight w:val="500"/>
        </w:trPr>
        <w:tc>
          <w:tcPr>
            <w:tcW w:w="4454" w:type="dxa"/>
          </w:tcPr>
          <w:p w14:paraId="4E78B67E" w14:textId="306E4854" w:rsidR="00990D33" w:rsidRDefault="00646274" w:rsidP="00990D33">
            <w:r w:rsidRPr="00646274">
              <w:t>BRG METAL TEMP TURBINE HP AXIAL 1 - HRD_30MAD10CT015.PV (64b53bd9e3581400077a33f2) DV: V9(9)</w:t>
            </w:r>
          </w:p>
        </w:tc>
        <w:tc>
          <w:tcPr>
            <w:tcW w:w="4454" w:type="dxa"/>
          </w:tcPr>
          <w:p w14:paraId="07FDE755" w14:textId="72095C8F" w:rsidR="00990D33" w:rsidRDefault="00646274" w:rsidP="00990D33">
            <w:r>
              <w:t>Model version: v6</w:t>
            </w:r>
          </w:p>
        </w:tc>
      </w:tr>
      <w:tr w:rsidR="00990D33" w14:paraId="34BF45A6" w14:textId="77777777" w:rsidTr="00990D33">
        <w:trPr>
          <w:trHeight w:val="500"/>
        </w:trPr>
        <w:tc>
          <w:tcPr>
            <w:tcW w:w="4454" w:type="dxa"/>
          </w:tcPr>
          <w:p w14:paraId="4AB87C6E" w14:textId="168E8985" w:rsidR="00990D33" w:rsidRDefault="00646274" w:rsidP="00990D33">
            <w:r w:rsidRPr="00646274">
              <w:t>CEP1 MOTOR DE BEARING TEMP - HRD_3LCB10AP001_BRG1.DACA. PV (6495746791386e0007fa09b6) DV: V26(26)</w:t>
            </w:r>
          </w:p>
        </w:tc>
        <w:tc>
          <w:tcPr>
            <w:tcW w:w="4454" w:type="dxa"/>
          </w:tcPr>
          <w:p w14:paraId="228A7535" w14:textId="4CC31839" w:rsidR="00990D33" w:rsidRDefault="00646274" w:rsidP="00990D33">
            <w:r>
              <w:t>Model version: v1</w:t>
            </w:r>
          </w:p>
        </w:tc>
      </w:tr>
      <w:tr w:rsidR="00990D33" w14:paraId="0D8186A2" w14:textId="77777777" w:rsidTr="00990D33">
        <w:trPr>
          <w:trHeight w:val="482"/>
        </w:trPr>
        <w:tc>
          <w:tcPr>
            <w:tcW w:w="4454" w:type="dxa"/>
          </w:tcPr>
          <w:p w14:paraId="28DFD184" w14:textId="15B6C556" w:rsidR="00990D33" w:rsidRDefault="00646274" w:rsidP="00990D33">
            <w:r w:rsidRPr="00646274">
              <w:t>CEP1 WINDING TEMP5 - HRD_3LCB10AP001_WDG5.DACA.PV (6495745391386e0007fa09b5) DV: V11(12)</w:t>
            </w:r>
          </w:p>
        </w:tc>
        <w:tc>
          <w:tcPr>
            <w:tcW w:w="4454" w:type="dxa"/>
          </w:tcPr>
          <w:p w14:paraId="2D75711F" w14:textId="0A6634F0" w:rsidR="00990D33" w:rsidRDefault="00646274" w:rsidP="00990D33">
            <w:r>
              <w:t>Model version: v1</w:t>
            </w:r>
          </w:p>
        </w:tc>
      </w:tr>
      <w:tr w:rsidR="00646274" w14:paraId="0A99D384" w14:textId="77777777" w:rsidTr="00990D33">
        <w:trPr>
          <w:trHeight w:val="482"/>
        </w:trPr>
        <w:tc>
          <w:tcPr>
            <w:tcW w:w="4454" w:type="dxa"/>
          </w:tcPr>
          <w:p w14:paraId="02881DA1" w14:textId="7EEDE046" w:rsidR="00646274" w:rsidRDefault="00646274" w:rsidP="00646274">
            <w:r w:rsidRPr="00646274">
              <w:t>FG TEMP BEFORE ESP - HRD_6TE_313.DACA.PV (6495740c91386e0007fa09b3) DV: V6(6)</w:t>
            </w:r>
          </w:p>
        </w:tc>
        <w:tc>
          <w:tcPr>
            <w:tcW w:w="4454" w:type="dxa"/>
          </w:tcPr>
          <w:p w14:paraId="3AE5527A" w14:textId="13D8F006" w:rsidR="00646274" w:rsidRDefault="00646274" w:rsidP="00646274">
            <w:r>
              <w:t>Model version: v1</w:t>
            </w:r>
          </w:p>
        </w:tc>
      </w:tr>
      <w:tr w:rsidR="00646274" w14:paraId="0FD4694F" w14:textId="77777777" w:rsidTr="00990D33">
        <w:trPr>
          <w:trHeight w:val="500"/>
        </w:trPr>
        <w:tc>
          <w:tcPr>
            <w:tcW w:w="4454" w:type="dxa"/>
          </w:tcPr>
          <w:p w14:paraId="3D16BC8F" w14:textId="460B58C4" w:rsidR="00646274" w:rsidRDefault="00646274" w:rsidP="00646274">
            <w:r w:rsidRPr="00646274">
              <w:t>FG O2 ANALYSIS I/L ECO1 - HRD_7ATO_306A.DACA.PV (6440e049303b9b00076895b6) DV: V5(5)</w:t>
            </w:r>
          </w:p>
        </w:tc>
        <w:tc>
          <w:tcPr>
            <w:tcW w:w="4454" w:type="dxa"/>
          </w:tcPr>
          <w:p w14:paraId="2C4C8D45" w14:textId="430C6CEF" w:rsidR="00646274" w:rsidRDefault="00646274" w:rsidP="00646274">
            <w:r>
              <w:t>Model version: v5</w:t>
            </w:r>
          </w:p>
        </w:tc>
      </w:tr>
      <w:tr w:rsidR="00646274" w14:paraId="2B1C29AA" w14:textId="77777777" w:rsidTr="00990D33">
        <w:trPr>
          <w:trHeight w:val="500"/>
        </w:trPr>
        <w:tc>
          <w:tcPr>
            <w:tcW w:w="4454" w:type="dxa"/>
          </w:tcPr>
          <w:p w14:paraId="772F7ED0" w14:textId="320965F7" w:rsidR="00646274" w:rsidRDefault="00646274" w:rsidP="00646274">
            <w:r w:rsidRPr="00646274">
              <w:t>Condenser I/L CW Temp ( R) - HRD_30TI805.DACA.PV (6440e0494fb2c2000654a57d) DV: V6(6)</w:t>
            </w:r>
          </w:p>
        </w:tc>
        <w:tc>
          <w:tcPr>
            <w:tcW w:w="4454" w:type="dxa"/>
          </w:tcPr>
          <w:p w14:paraId="7420D870" w14:textId="4F835FDD" w:rsidR="00646274" w:rsidRDefault="00646274" w:rsidP="00646274">
            <w:r>
              <w:t>Model version: v2</w:t>
            </w:r>
          </w:p>
        </w:tc>
      </w:tr>
      <w:tr w:rsidR="00646274" w14:paraId="27E60B83" w14:textId="77777777" w:rsidTr="00990D33">
        <w:trPr>
          <w:trHeight w:val="500"/>
        </w:trPr>
        <w:tc>
          <w:tcPr>
            <w:tcW w:w="4454" w:type="dxa"/>
          </w:tcPr>
          <w:p w14:paraId="62D8BBFC" w14:textId="1C0DD315" w:rsidR="00646274" w:rsidRDefault="00646274" w:rsidP="00646274">
            <w:r w:rsidRPr="00646274">
              <w:t>CONDENSATE FLOW - HRD_3LCA30CF003.DACA.PV (6440e04152b04d000616f356) DV: V2(2)</w:t>
            </w:r>
          </w:p>
        </w:tc>
        <w:tc>
          <w:tcPr>
            <w:tcW w:w="4454" w:type="dxa"/>
          </w:tcPr>
          <w:p w14:paraId="2FB0ACE8" w14:textId="6D1423BA" w:rsidR="00646274" w:rsidRDefault="00646274" w:rsidP="00646274">
            <w:r>
              <w:t>Model version: v2</w:t>
            </w:r>
          </w:p>
        </w:tc>
      </w:tr>
      <w:tr w:rsidR="00646274" w14:paraId="5A7FDEAA" w14:textId="77777777" w:rsidTr="00990D33">
        <w:trPr>
          <w:trHeight w:val="500"/>
        </w:trPr>
        <w:tc>
          <w:tcPr>
            <w:tcW w:w="4454" w:type="dxa"/>
          </w:tcPr>
          <w:p w14:paraId="3F546227" w14:textId="7A72982A" w:rsidR="00646274" w:rsidRDefault="00646274" w:rsidP="00646274">
            <w:r w:rsidRPr="00646274">
              <w:t>SHAFT VIBRATION TURBINE LP X - HRD_30MAA20CY010.PV (6440e03052b04d000616f354) DV: V7(7)</w:t>
            </w:r>
          </w:p>
        </w:tc>
        <w:tc>
          <w:tcPr>
            <w:tcW w:w="4454" w:type="dxa"/>
          </w:tcPr>
          <w:p w14:paraId="23464989" w14:textId="53D58135" w:rsidR="00646274" w:rsidRDefault="00646274" w:rsidP="00646274">
            <w:r>
              <w:t>Model version: v2</w:t>
            </w:r>
          </w:p>
        </w:tc>
      </w:tr>
      <w:tr w:rsidR="00646274" w14:paraId="6F02D59C" w14:textId="77777777" w:rsidTr="00990D33">
        <w:trPr>
          <w:trHeight w:val="500"/>
        </w:trPr>
        <w:tc>
          <w:tcPr>
            <w:tcW w:w="4454" w:type="dxa"/>
          </w:tcPr>
          <w:p w14:paraId="04CB3EE1" w14:textId="0743F08B" w:rsidR="00646274" w:rsidRDefault="00646274" w:rsidP="00646274">
            <w:r w:rsidRPr="00646274">
              <w:lastRenderedPageBreak/>
              <w:t>FG O2 ANALYSIS I/L ECO1 - HRD_6ATO_306B.DACA.PV (6440e010303b9b00076895ae) DV: V5(5)</w:t>
            </w:r>
          </w:p>
        </w:tc>
        <w:tc>
          <w:tcPr>
            <w:tcW w:w="4454" w:type="dxa"/>
          </w:tcPr>
          <w:p w14:paraId="0437E2C2" w14:textId="087BC574" w:rsidR="00646274" w:rsidRDefault="00646274" w:rsidP="00646274">
            <w:r>
              <w:t>Model version: v</w:t>
            </w:r>
            <w:r w:rsidR="00C85A02">
              <w:t>4</w:t>
            </w:r>
          </w:p>
        </w:tc>
      </w:tr>
      <w:tr w:rsidR="00646274" w14:paraId="643468E1" w14:textId="77777777" w:rsidTr="00990D33">
        <w:trPr>
          <w:trHeight w:val="500"/>
        </w:trPr>
        <w:tc>
          <w:tcPr>
            <w:tcW w:w="4454" w:type="dxa"/>
          </w:tcPr>
          <w:p w14:paraId="7F2AFF61" w14:textId="3F43F310" w:rsidR="00646274" w:rsidRDefault="00646274" w:rsidP="00646274">
            <w:r w:rsidRPr="00646274">
              <w:t>FG O2 ANALYSIS I/L ECO1 - HRD_6ATO_306A.DACA.PV (6440e00f303b9b00076895ad) DV: V5(5)</w:t>
            </w:r>
          </w:p>
        </w:tc>
        <w:tc>
          <w:tcPr>
            <w:tcW w:w="4454" w:type="dxa"/>
          </w:tcPr>
          <w:p w14:paraId="2F9437FB" w14:textId="22FC192A" w:rsidR="00646274" w:rsidRDefault="00646274" w:rsidP="00646274">
            <w:r>
              <w:t>Model version: v5</w:t>
            </w:r>
          </w:p>
        </w:tc>
      </w:tr>
      <w:tr w:rsidR="00646274" w14:paraId="0BD1673B" w14:textId="77777777" w:rsidTr="00990D33">
        <w:trPr>
          <w:trHeight w:val="500"/>
        </w:trPr>
        <w:tc>
          <w:tcPr>
            <w:tcW w:w="4454" w:type="dxa"/>
          </w:tcPr>
          <w:p w14:paraId="768E0E0D" w14:textId="11C898C1" w:rsidR="00646274" w:rsidRDefault="00C85A02" w:rsidP="00646274">
            <w:r w:rsidRPr="00C85A02">
              <w:t>SHAFT VIB TUBINE HP X - HRD_30MAA10CY010.PV (6440e00f52b04d000616f351) DV: V5(5)</w:t>
            </w:r>
          </w:p>
        </w:tc>
        <w:tc>
          <w:tcPr>
            <w:tcW w:w="4454" w:type="dxa"/>
          </w:tcPr>
          <w:p w14:paraId="42BDF0F3" w14:textId="7C692EA3" w:rsidR="00646274" w:rsidRDefault="00C85A02" w:rsidP="00646274">
            <w:r>
              <w:t>Model version: v1</w:t>
            </w:r>
          </w:p>
        </w:tc>
      </w:tr>
      <w:tr w:rsidR="00646274" w14:paraId="2AFE0A0D" w14:textId="77777777" w:rsidTr="00990D33">
        <w:trPr>
          <w:trHeight w:val="500"/>
        </w:trPr>
        <w:tc>
          <w:tcPr>
            <w:tcW w:w="4454" w:type="dxa"/>
          </w:tcPr>
          <w:p w14:paraId="74DBECFA" w14:textId="08389340" w:rsidR="00646274" w:rsidRDefault="00C85A02" w:rsidP="00646274">
            <w:r w:rsidRPr="00C85A02">
              <w:t>SHAFT VIB TURBINE LP Y - HRD_30MAA20CY011.PV (6440e00e4fb2c2000654a57b) DV: V5(5)</w:t>
            </w:r>
          </w:p>
        </w:tc>
        <w:tc>
          <w:tcPr>
            <w:tcW w:w="4454" w:type="dxa"/>
          </w:tcPr>
          <w:p w14:paraId="341F2C94" w14:textId="33E29F64" w:rsidR="00646274" w:rsidRDefault="00C85A02" w:rsidP="00646274">
            <w:r>
              <w:t>Model version: v1</w:t>
            </w:r>
          </w:p>
        </w:tc>
      </w:tr>
      <w:tr w:rsidR="00646274" w14:paraId="0B9DFD07" w14:textId="77777777" w:rsidTr="00990D33">
        <w:trPr>
          <w:trHeight w:val="500"/>
        </w:trPr>
        <w:tc>
          <w:tcPr>
            <w:tcW w:w="4454" w:type="dxa"/>
          </w:tcPr>
          <w:p w14:paraId="5ED7CA1F" w14:textId="3A8BECED" w:rsidR="00646274" w:rsidRDefault="00C85A02" w:rsidP="00646274">
            <w:r w:rsidRPr="00C85A02">
              <w:t>SHAFT VIB TUBINE HP Y - HRD_30MAA10CY011.PV (6440e00d4fb2c2000654a57a) DV: V1(5)</w:t>
            </w:r>
          </w:p>
        </w:tc>
        <w:tc>
          <w:tcPr>
            <w:tcW w:w="4454" w:type="dxa"/>
          </w:tcPr>
          <w:p w14:paraId="17720106" w14:textId="115E5D65" w:rsidR="00646274" w:rsidRDefault="00C85A02" w:rsidP="00646274">
            <w:r>
              <w:t>Model version: v1</w:t>
            </w:r>
          </w:p>
        </w:tc>
      </w:tr>
      <w:tr w:rsidR="00646274" w14:paraId="77E0F10B" w14:textId="77777777" w:rsidTr="00990D33">
        <w:trPr>
          <w:trHeight w:val="500"/>
        </w:trPr>
        <w:tc>
          <w:tcPr>
            <w:tcW w:w="4454" w:type="dxa"/>
          </w:tcPr>
          <w:p w14:paraId="3DC4EE1E" w14:textId="329C20A2" w:rsidR="00646274" w:rsidRDefault="00C85A02" w:rsidP="00646274">
            <w:r w:rsidRPr="00C85A02">
              <w:t>FG O2 ANALYSIS I/L ECO1 - HRD_7ATO_306B.DACA.PV (6440e00b4fb2c2000654a579) DV: V5(5)</w:t>
            </w:r>
          </w:p>
        </w:tc>
        <w:tc>
          <w:tcPr>
            <w:tcW w:w="4454" w:type="dxa"/>
          </w:tcPr>
          <w:p w14:paraId="46EFC838" w14:textId="5D309974" w:rsidR="00646274" w:rsidRDefault="00C85A02" w:rsidP="00646274">
            <w:r>
              <w:t>Model version: v5</w:t>
            </w:r>
          </w:p>
        </w:tc>
      </w:tr>
      <w:tr w:rsidR="00646274" w14:paraId="69C5C827" w14:textId="77777777" w:rsidTr="00990D33">
        <w:trPr>
          <w:trHeight w:val="500"/>
        </w:trPr>
        <w:tc>
          <w:tcPr>
            <w:tcW w:w="4454" w:type="dxa"/>
          </w:tcPr>
          <w:p w14:paraId="2C5FBFCB" w14:textId="1A143598" w:rsidR="00646274" w:rsidRDefault="00C85A02" w:rsidP="00646274">
            <w:r w:rsidRPr="00C85A02">
              <w:t>PA PRESSURE TO HGG - HRD_7PT_233.DACA.PV (6440e00a52b04d000616f34f) DV: V8(8)</w:t>
            </w:r>
          </w:p>
        </w:tc>
        <w:tc>
          <w:tcPr>
            <w:tcW w:w="4454" w:type="dxa"/>
          </w:tcPr>
          <w:p w14:paraId="704D8A76" w14:textId="4415E03A" w:rsidR="00646274" w:rsidRDefault="00C85A02" w:rsidP="00646274">
            <w:r>
              <w:t>Model version: v6</w:t>
            </w:r>
          </w:p>
        </w:tc>
      </w:tr>
      <w:tr w:rsidR="00646274" w14:paraId="13BAAC4F" w14:textId="77777777" w:rsidTr="00990D33">
        <w:trPr>
          <w:trHeight w:val="500"/>
        </w:trPr>
        <w:tc>
          <w:tcPr>
            <w:tcW w:w="4454" w:type="dxa"/>
          </w:tcPr>
          <w:p w14:paraId="13BD18D3" w14:textId="25A64C17" w:rsidR="00646274" w:rsidRDefault="00C85A02" w:rsidP="00646274">
            <w:r w:rsidRPr="00C85A02">
              <w:t>PA PRESSURE TO HGG - HRD_8PT_233.DACA.PV (6440e00852b04d000616f34e) DV: V7(7)</w:t>
            </w:r>
          </w:p>
        </w:tc>
        <w:tc>
          <w:tcPr>
            <w:tcW w:w="4454" w:type="dxa"/>
          </w:tcPr>
          <w:p w14:paraId="586E1F7C" w14:textId="0132B2C2" w:rsidR="00646274" w:rsidRDefault="00C85A02" w:rsidP="00646274">
            <w:r>
              <w:t>Model version: v2</w:t>
            </w:r>
          </w:p>
        </w:tc>
      </w:tr>
      <w:tr w:rsidR="00646274" w14:paraId="26F3B534" w14:textId="77777777" w:rsidTr="00990D33">
        <w:trPr>
          <w:trHeight w:val="500"/>
        </w:trPr>
        <w:tc>
          <w:tcPr>
            <w:tcW w:w="4454" w:type="dxa"/>
          </w:tcPr>
          <w:p w14:paraId="5752EAF2" w14:textId="3B260CD8" w:rsidR="00646274" w:rsidRDefault="00C85A02" w:rsidP="00646274">
            <w:r w:rsidRPr="00C85A02">
              <w:t>BLR8- FG O2 ECO1 INLET LHS - HRD_8ATO_306A.DACA.PV (6440e00352b04d000616f34d) DV: V1(1)</w:t>
            </w:r>
          </w:p>
        </w:tc>
        <w:tc>
          <w:tcPr>
            <w:tcW w:w="4454" w:type="dxa"/>
          </w:tcPr>
          <w:p w14:paraId="230C3902" w14:textId="209607CD" w:rsidR="00646274" w:rsidRDefault="00C85A02" w:rsidP="00646274">
            <w:r>
              <w:t>Model version: v1</w:t>
            </w:r>
          </w:p>
        </w:tc>
      </w:tr>
      <w:tr w:rsidR="00646274" w14:paraId="31AB500A" w14:textId="77777777" w:rsidTr="00990D33">
        <w:trPr>
          <w:trHeight w:val="500"/>
        </w:trPr>
        <w:tc>
          <w:tcPr>
            <w:tcW w:w="4454" w:type="dxa"/>
          </w:tcPr>
          <w:p w14:paraId="485C65B1" w14:textId="02551E6E" w:rsidR="00646274" w:rsidRDefault="00C85A02" w:rsidP="00646274">
            <w:r w:rsidRPr="00C85A02">
              <w:t>IDF1A NDE VIBRATION - HRD_8IDF1A_VT1.DACA.PV (641157cdd970600007b1555e) DV: V6(6)</w:t>
            </w:r>
          </w:p>
        </w:tc>
        <w:tc>
          <w:tcPr>
            <w:tcW w:w="4454" w:type="dxa"/>
          </w:tcPr>
          <w:p w14:paraId="1BB60A06" w14:textId="3D171483" w:rsidR="00646274" w:rsidRDefault="00C85A02" w:rsidP="00646274">
            <w:r>
              <w:t>Model version: v2</w:t>
            </w:r>
          </w:p>
        </w:tc>
      </w:tr>
      <w:tr w:rsidR="00646274" w14:paraId="3988A617" w14:textId="77777777" w:rsidTr="00990D33">
        <w:trPr>
          <w:trHeight w:val="500"/>
        </w:trPr>
        <w:tc>
          <w:tcPr>
            <w:tcW w:w="4454" w:type="dxa"/>
          </w:tcPr>
          <w:p w14:paraId="21ADDD09" w14:textId="19B91619" w:rsidR="00646274" w:rsidRDefault="00C85A02" w:rsidP="00646274">
            <w:r w:rsidRPr="00C85A02">
              <w:t>FG TEMP AFTER ESP - HRD_7TE_314.DACA.PV (641157cb7341140007746e21) DV: V1(1)</w:t>
            </w:r>
          </w:p>
        </w:tc>
        <w:tc>
          <w:tcPr>
            <w:tcW w:w="4454" w:type="dxa"/>
          </w:tcPr>
          <w:p w14:paraId="26056F39" w14:textId="1FC0B55D" w:rsidR="00646274" w:rsidRDefault="00C85A02" w:rsidP="00646274">
            <w:r>
              <w:t>Model version: v1</w:t>
            </w:r>
          </w:p>
        </w:tc>
      </w:tr>
      <w:tr w:rsidR="00C85A02" w14:paraId="6FCDCC69" w14:textId="77777777" w:rsidTr="00990D33">
        <w:trPr>
          <w:trHeight w:val="500"/>
        </w:trPr>
        <w:tc>
          <w:tcPr>
            <w:tcW w:w="4454" w:type="dxa"/>
          </w:tcPr>
          <w:p w14:paraId="1D2D3218" w14:textId="1BB854E1" w:rsidR="00C85A02" w:rsidRDefault="00C85A02" w:rsidP="00C85A02">
            <w:r w:rsidRPr="00C85A02">
              <w:t>FW I/L TO FCV STN TEMP - HRD_8TE_105.DACA.PV (641157cbddd2330007c62b7f) DV: V6(6)</w:t>
            </w:r>
          </w:p>
        </w:tc>
        <w:tc>
          <w:tcPr>
            <w:tcW w:w="4454" w:type="dxa"/>
          </w:tcPr>
          <w:p w14:paraId="69E77704" w14:textId="406B781D" w:rsidR="00C85A02" w:rsidRDefault="00C85A02" w:rsidP="00C85A02">
            <w:r>
              <w:t>Model version: v1</w:t>
            </w:r>
          </w:p>
        </w:tc>
      </w:tr>
      <w:tr w:rsidR="00C85A02" w14:paraId="1D5474D4" w14:textId="77777777" w:rsidTr="00990D33">
        <w:trPr>
          <w:trHeight w:val="500"/>
        </w:trPr>
        <w:tc>
          <w:tcPr>
            <w:tcW w:w="4454" w:type="dxa"/>
          </w:tcPr>
          <w:p w14:paraId="0F032C95" w14:textId="71D69582" w:rsidR="00C85A02" w:rsidRDefault="00C85A02" w:rsidP="00C85A02">
            <w:r w:rsidRPr="00C85A02">
              <w:t>SH2 O/L STEAM TEMP2 - HRD_6TE_133B.DACA.PV (641157cb7341140007746e22) DV: V10(10)</w:t>
            </w:r>
          </w:p>
        </w:tc>
        <w:tc>
          <w:tcPr>
            <w:tcW w:w="4454" w:type="dxa"/>
          </w:tcPr>
          <w:p w14:paraId="07D1F945" w14:textId="515BCBCC" w:rsidR="00C85A02" w:rsidRDefault="00C85A02" w:rsidP="00C85A02">
            <w:r>
              <w:t>Model version: v3</w:t>
            </w:r>
          </w:p>
        </w:tc>
      </w:tr>
      <w:tr w:rsidR="00C85A02" w14:paraId="1C9ABD12" w14:textId="77777777" w:rsidTr="00990D33">
        <w:trPr>
          <w:trHeight w:val="500"/>
        </w:trPr>
        <w:tc>
          <w:tcPr>
            <w:tcW w:w="4454" w:type="dxa"/>
          </w:tcPr>
          <w:p w14:paraId="38688452" w14:textId="4C9BA35B" w:rsidR="00C85A02" w:rsidRDefault="00C85A02" w:rsidP="00C85A02">
            <w:r w:rsidRPr="00C85A02">
              <w:t>SH2 O/L STEAM TEMP1 - HRD_6TE_133A.DACA.PV (641157cbddd2330007c62b80) DV: V11(11)</w:t>
            </w:r>
          </w:p>
        </w:tc>
        <w:tc>
          <w:tcPr>
            <w:tcW w:w="4454" w:type="dxa"/>
          </w:tcPr>
          <w:p w14:paraId="1CA90E6A" w14:textId="739E94D2" w:rsidR="00C85A02" w:rsidRDefault="00C85A02" w:rsidP="00C85A02">
            <w:r>
              <w:t>Model version: v11</w:t>
            </w:r>
          </w:p>
        </w:tc>
      </w:tr>
      <w:tr w:rsidR="00C85A02" w14:paraId="397F1DBB" w14:textId="77777777" w:rsidTr="00990D33">
        <w:trPr>
          <w:trHeight w:val="500"/>
        </w:trPr>
        <w:tc>
          <w:tcPr>
            <w:tcW w:w="4454" w:type="dxa"/>
          </w:tcPr>
          <w:p w14:paraId="3C3AE5D4" w14:textId="205E7106" w:rsidR="00C85A02" w:rsidRDefault="00C85A02" w:rsidP="00C85A02">
            <w:r w:rsidRPr="00C85A02">
              <w:t>IDF1B NDE VIBRATION - HRD_6IDF1B_VT1.DACA.PV (641157caddd2330007c62b7e) DV: V8(8)</w:t>
            </w:r>
          </w:p>
        </w:tc>
        <w:tc>
          <w:tcPr>
            <w:tcW w:w="4454" w:type="dxa"/>
          </w:tcPr>
          <w:p w14:paraId="3A8FCB82" w14:textId="125B52B2" w:rsidR="00C85A02" w:rsidRDefault="00C85A02" w:rsidP="00C85A02">
            <w:r>
              <w:t>Model version: v3</w:t>
            </w:r>
          </w:p>
        </w:tc>
      </w:tr>
      <w:tr w:rsidR="00C85A02" w14:paraId="5AD3BBAC" w14:textId="77777777" w:rsidTr="00990D33">
        <w:trPr>
          <w:trHeight w:val="500"/>
        </w:trPr>
        <w:tc>
          <w:tcPr>
            <w:tcW w:w="4454" w:type="dxa"/>
          </w:tcPr>
          <w:p w14:paraId="3CCD5217" w14:textId="449ECADA" w:rsidR="00C85A02" w:rsidRDefault="00C85A02" w:rsidP="00C85A02">
            <w:r w:rsidRPr="00C85A02">
              <w:lastRenderedPageBreak/>
              <w:t>BFP_2 DISCHARGE FLOW - HRD_3LAB22CF001.DACA.PV (641157ca7341140007746e20) DV: V3(3)</w:t>
            </w:r>
          </w:p>
        </w:tc>
        <w:tc>
          <w:tcPr>
            <w:tcW w:w="4454" w:type="dxa"/>
          </w:tcPr>
          <w:p w14:paraId="2BD30E2E" w14:textId="636ADA0F" w:rsidR="00C85A02" w:rsidRDefault="00C85A02" w:rsidP="00C85A02">
            <w:r>
              <w:t>Model version: v3</w:t>
            </w:r>
          </w:p>
        </w:tc>
      </w:tr>
      <w:tr w:rsidR="00C85A02" w14:paraId="63C6829A" w14:textId="77777777" w:rsidTr="00990D33">
        <w:trPr>
          <w:trHeight w:val="500"/>
        </w:trPr>
        <w:tc>
          <w:tcPr>
            <w:tcW w:w="4454" w:type="dxa"/>
          </w:tcPr>
          <w:p w14:paraId="1F9D870A" w14:textId="15C748E8" w:rsidR="00C85A02" w:rsidRDefault="006B12A9" w:rsidP="00C85A02">
            <w:r w:rsidRPr="006B12A9">
              <w:t>BFP1 DISCHARGE FLOW - HRD_3LAB12CF001.DACA.PV (641157c97341140007746e1e) DV: V1(1)</w:t>
            </w:r>
          </w:p>
        </w:tc>
        <w:tc>
          <w:tcPr>
            <w:tcW w:w="4454" w:type="dxa"/>
          </w:tcPr>
          <w:p w14:paraId="7952424D" w14:textId="43D18657" w:rsidR="00C85A02" w:rsidRDefault="006B12A9" w:rsidP="00C85A02">
            <w:r>
              <w:t>Model version: v1</w:t>
            </w:r>
          </w:p>
        </w:tc>
      </w:tr>
      <w:tr w:rsidR="006B12A9" w14:paraId="65A9905E" w14:textId="77777777" w:rsidTr="00990D33">
        <w:trPr>
          <w:trHeight w:val="500"/>
        </w:trPr>
        <w:tc>
          <w:tcPr>
            <w:tcW w:w="4454" w:type="dxa"/>
          </w:tcPr>
          <w:p w14:paraId="04B23802" w14:textId="44F1A4AF" w:rsidR="006B12A9" w:rsidRDefault="006B12A9" w:rsidP="006B12A9">
            <w:r w:rsidRPr="006B12A9">
              <w:t>IDF1B NDE VIBRATION - HRD_8IDF1B_VT1.DACA.PV (641157c6ddd2330007c62b7a) DV: V6(6)</w:t>
            </w:r>
          </w:p>
        </w:tc>
        <w:tc>
          <w:tcPr>
            <w:tcW w:w="4454" w:type="dxa"/>
          </w:tcPr>
          <w:p w14:paraId="441B4818" w14:textId="0195F079" w:rsidR="006B12A9" w:rsidRDefault="006B12A9" w:rsidP="006B12A9">
            <w:r>
              <w:t>Model version: v2</w:t>
            </w:r>
          </w:p>
        </w:tc>
      </w:tr>
      <w:tr w:rsidR="006B12A9" w14:paraId="6EBF841D" w14:textId="77777777" w:rsidTr="00990D33">
        <w:trPr>
          <w:trHeight w:val="500"/>
        </w:trPr>
        <w:tc>
          <w:tcPr>
            <w:tcW w:w="4454" w:type="dxa"/>
          </w:tcPr>
          <w:p w14:paraId="2A8F5CD2" w14:textId="08571655" w:rsidR="006B12A9" w:rsidRDefault="006B12A9" w:rsidP="006B12A9">
            <w:r w:rsidRPr="006B12A9">
              <w:t>FG TEMP AFTER ESP - HRD_6TE_314.DACA.PV (641157c6d970600007b15559) DV: V1(1)</w:t>
            </w:r>
          </w:p>
        </w:tc>
        <w:tc>
          <w:tcPr>
            <w:tcW w:w="4454" w:type="dxa"/>
          </w:tcPr>
          <w:p w14:paraId="58E89C42" w14:textId="2C2F9A16" w:rsidR="006B12A9" w:rsidRDefault="006B12A9" w:rsidP="006B12A9">
            <w:r>
              <w:t>Model version: v1</w:t>
            </w:r>
          </w:p>
        </w:tc>
      </w:tr>
      <w:tr w:rsidR="006B12A9" w14:paraId="3AD673DB" w14:textId="77777777" w:rsidTr="00990D33">
        <w:trPr>
          <w:trHeight w:val="500"/>
        </w:trPr>
        <w:tc>
          <w:tcPr>
            <w:tcW w:w="4454" w:type="dxa"/>
          </w:tcPr>
          <w:p w14:paraId="137D6BBA" w14:textId="7FB5BF66" w:rsidR="006B12A9" w:rsidRDefault="00B228D7" w:rsidP="006B12A9">
            <w:r w:rsidRPr="00B228D7">
              <w:t>FW I/L TO ECO-2 TEMP - HRD_8TE_117.DACA.PV (641157c6d970600007b1555b) DV: V1(1)</w:t>
            </w:r>
          </w:p>
        </w:tc>
        <w:tc>
          <w:tcPr>
            <w:tcW w:w="4454" w:type="dxa"/>
          </w:tcPr>
          <w:p w14:paraId="4D9A7DBC" w14:textId="4867D6D9" w:rsidR="006B12A9" w:rsidRDefault="00B228D7" w:rsidP="006B12A9">
            <w:r>
              <w:t>Model version: v1</w:t>
            </w:r>
          </w:p>
        </w:tc>
      </w:tr>
      <w:tr w:rsidR="00B228D7" w14:paraId="0D730384" w14:textId="77777777" w:rsidTr="00990D33">
        <w:trPr>
          <w:trHeight w:val="500"/>
        </w:trPr>
        <w:tc>
          <w:tcPr>
            <w:tcW w:w="4454" w:type="dxa"/>
          </w:tcPr>
          <w:p w14:paraId="10D17C10" w14:textId="1E476323" w:rsidR="00B228D7" w:rsidRDefault="00B228D7" w:rsidP="00B228D7">
            <w:r w:rsidRPr="00B228D7">
              <w:t>FW I/L TO ECO-2 TEMP - HRD_7TE_117.DACA.PV (641157c6d970600007b1555a) DV: V1(1)</w:t>
            </w:r>
          </w:p>
        </w:tc>
        <w:tc>
          <w:tcPr>
            <w:tcW w:w="4454" w:type="dxa"/>
          </w:tcPr>
          <w:p w14:paraId="4F911F85" w14:textId="107151DA" w:rsidR="00B228D7" w:rsidRDefault="00B228D7" w:rsidP="00B228D7">
            <w:r>
              <w:t>Model version: v1</w:t>
            </w:r>
          </w:p>
        </w:tc>
      </w:tr>
      <w:tr w:rsidR="00B228D7" w14:paraId="3185C052" w14:textId="77777777" w:rsidTr="00990D33">
        <w:trPr>
          <w:trHeight w:val="500"/>
        </w:trPr>
        <w:tc>
          <w:tcPr>
            <w:tcW w:w="4454" w:type="dxa"/>
          </w:tcPr>
          <w:p w14:paraId="3BB3BEB3" w14:textId="36C01E24" w:rsidR="00B228D7" w:rsidRDefault="00B228D7" w:rsidP="00B228D7">
            <w:r w:rsidRPr="00B228D7">
              <w:t>FW I/L TO FCV STN TEMP - HRD_7TE_105.DACA.PV (641157c67341140007746e1b) DV: V5(5)</w:t>
            </w:r>
          </w:p>
        </w:tc>
        <w:tc>
          <w:tcPr>
            <w:tcW w:w="4454" w:type="dxa"/>
          </w:tcPr>
          <w:p w14:paraId="79A7B2DD" w14:textId="756C5C31" w:rsidR="00B228D7" w:rsidRDefault="00B228D7" w:rsidP="00B228D7">
            <w:r>
              <w:t>Model version: v1</w:t>
            </w:r>
          </w:p>
        </w:tc>
      </w:tr>
      <w:tr w:rsidR="00B228D7" w14:paraId="0DAC6273" w14:textId="77777777" w:rsidTr="00990D33">
        <w:trPr>
          <w:trHeight w:val="500"/>
        </w:trPr>
        <w:tc>
          <w:tcPr>
            <w:tcW w:w="4454" w:type="dxa"/>
          </w:tcPr>
          <w:p w14:paraId="62817BDF" w14:textId="7CA158F8" w:rsidR="00B228D7" w:rsidRDefault="00B228D7" w:rsidP="00B228D7">
            <w:r w:rsidRPr="00B228D7">
              <w:t>IDF1B NDE VIBRATION - HRD_7IDF1B_VT1.DACA.PV (641157c67341140007746e1a) DV: V10(10)</w:t>
            </w:r>
          </w:p>
        </w:tc>
        <w:tc>
          <w:tcPr>
            <w:tcW w:w="4454" w:type="dxa"/>
          </w:tcPr>
          <w:p w14:paraId="1C79F4AD" w14:textId="20026350" w:rsidR="00B228D7" w:rsidRDefault="00B228D7" w:rsidP="00B228D7">
            <w:r>
              <w:t>Model version: v5</w:t>
            </w:r>
          </w:p>
        </w:tc>
      </w:tr>
      <w:tr w:rsidR="00B228D7" w14:paraId="3C033A3C" w14:textId="77777777" w:rsidTr="00990D33">
        <w:trPr>
          <w:trHeight w:val="500"/>
        </w:trPr>
        <w:tc>
          <w:tcPr>
            <w:tcW w:w="4454" w:type="dxa"/>
          </w:tcPr>
          <w:p w14:paraId="122A5ABD" w14:textId="10A94BA4" w:rsidR="00B228D7" w:rsidRDefault="00B228D7" w:rsidP="00B228D7">
            <w:r w:rsidRPr="00B228D7">
              <w:t>FW I/L TO ECO-2 TEMP - HRD_6TE_117.DACA.PV (641157c6ddd2330007c62b7b) DV: V1(1)</w:t>
            </w:r>
          </w:p>
        </w:tc>
        <w:tc>
          <w:tcPr>
            <w:tcW w:w="4454" w:type="dxa"/>
          </w:tcPr>
          <w:p w14:paraId="7DE7ADCB" w14:textId="78E256A7" w:rsidR="00B228D7" w:rsidRDefault="00B228D7" w:rsidP="00B228D7">
            <w:r>
              <w:t>Model version: v1</w:t>
            </w:r>
          </w:p>
        </w:tc>
      </w:tr>
      <w:tr w:rsidR="00B228D7" w14:paraId="7212BE4B" w14:textId="77777777" w:rsidTr="00990D33">
        <w:trPr>
          <w:trHeight w:val="500"/>
        </w:trPr>
        <w:tc>
          <w:tcPr>
            <w:tcW w:w="4454" w:type="dxa"/>
          </w:tcPr>
          <w:p w14:paraId="70C39F59" w14:textId="66E3FB5A" w:rsidR="00B228D7" w:rsidRDefault="00B228D7" w:rsidP="00B228D7">
            <w:r w:rsidRPr="00B228D7">
              <w:t>IIDF1B DE VIBRATION - HRD_7IDF1B_VT2.DACA.PV (641157c67341140007746e1c) DV: V8(9)</w:t>
            </w:r>
          </w:p>
        </w:tc>
        <w:tc>
          <w:tcPr>
            <w:tcW w:w="4454" w:type="dxa"/>
          </w:tcPr>
          <w:p w14:paraId="1BC51065" w14:textId="5DE9C6F8" w:rsidR="00B228D7" w:rsidRDefault="00B228D7" w:rsidP="00B228D7">
            <w:r>
              <w:t>Model version: v2</w:t>
            </w:r>
          </w:p>
        </w:tc>
      </w:tr>
      <w:tr w:rsidR="00B228D7" w14:paraId="0F223774" w14:textId="77777777" w:rsidTr="00990D33">
        <w:trPr>
          <w:trHeight w:val="500"/>
        </w:trPr>
        <w:tc>
          <w:tcPr>
            <w:tcW w:w="4454" w:type="dxa"/>
          </w:tcPr>
          <w:p w14:paraId="06C5985F" w14:textId="762F1381" w:rsidR="00B228D7" w:rsidRDefault="00B228D7" w:rsidP="00B228D7">
            <w:r w:rsidRPr="00B228D7">
              <w:t>IIDF1B DE VIBRATION - HRD_8IDF1B_VT2.DACA.PV (641157c87341140007746e1d) DV: V8(8)</w:t>
            </w:r>
          </w:p>
        </w:tc>
        <w:tc>
          <w:tcPr>
            <w:tcW w:w="4454" w:type="dxa"/>
          </w:tcPr>
          <w:p w14:paraId="657330C1" w14:textId="70C97B1C" w:rsidR="00B228D7" w:rsidRDefault="00B228D7" w:rsidP="00B228D7">
            <w:r>
              <w:t>Model version: v1</w:t>
            </w:r>
          </w:p>
        </w:tc>
      </w:tr>
      <w:tr w:rsidR="00B228D7" w14:paraId="178186B1" w14:textId="77777777" w:rsidTr="00990D33">
        <w:trPr>
          <w:trHeight w:val="500"/>
        </w:trPr>
        <w:tc>
          <w:tcPr>
            <w:tcW w:w="4454" w:type="dxa"/>
          </w:tcPr>
          <w:p w14:paraId="41C9F3BB" w14:textId="75049765" w:rsidR="00B228D7" w:rsidRDefault="00B228D7" w:rsidP="00B228D7">
            <w:r w:rsidRPr="00B228D7">
              <w:t>FG TEMP BEFORE STACK - HRD_6TE_343.DACA.PV (641157c5d970600007b15555) DV: V6(6)</w:t>
            </w:r>
          </w:p>
        </w:tc>
        <w:tc>
          <w:tcPr>
            <w:tcW w:w="4454" w:type="dxa"/>
          </w:tcPr>
          <w:p w14:paraId="7B98299E" w14:textId="28DF6091" w:rsidR="00B228D7" w:rsidRDefault="00B228D7" w:rsidP="00B228D7">
            <w:r>
              <w:t>Model version: v1</w:t>
            </w:r>
          </w:p>
        </w:tc>
      </w:tr>
      <w:tr w:rsidR="00B228D7" w14:paraId="22DE591E" w14:textId="77777777" w:rsidTr="00990D33">
        <w:trPr>
          <w:trHeight w:val="500"/>
        </w:trPr>
        <w:tc>
          <w:tcPr>
            <w:tcW w:w="4454" w:type="dxa"/>
          </w:tcPr>
          <w:p w14:paraId="603770EA" w14:textId="362A9327" w:rsidR="00B228D7" w:rsidRPr="00B228D7" w:rsidRDefault="00B228D7" w:rsidP="00B228D7">
            <w:r w:rsidRPr="00B228D7">
              <w:t>IDF1A DE VIBRATION - HRD_8IDF1A_VT2.DACA.PV (641157c57341140007746e18) DV: V7(7)</w:t>
            </w:r>
          </w:p>
        </w:tc>
        <w:tc>
          <w:tcPr>
            <w:tcW w:w="4454" w:type="dxa"/>
          </w:tcPr>
          <w:p w14:paraId="49F3A3C3" w14:textId="25F8BC2D" w:rsidR="00B228D7" w:rsidRDefault="00B228D7" w:rsidP="00B228D7">
            <w:r>
              <w:t>Model version: v3</w:t>
            </w:r>
          </w:p>
        </w:tc>
      </w:tr>
      <w:tr w:rsidR="00B228D7" w14:paraId="67D5898E" w14:textId="77777777" w:rsidTr="00990D33">
        <w:trPr>
          <w:trHeight w:val="500"/>
        </w:trPr>
        <w:tc>
          <w:tcPr>
            <w:tcW w:w="4454" w:type="dxa"/>
          </w:tcPr>
          <w:p w14:paraId="37E725C5" w14:textId="39843930" w:rsidR="00B228D7" w:rsidRPr="00B228D7" w:rsidRDefault="00B228D7" w:rsidP="00B228D7">
            <w:r w:rsidRPr="00B228D7">
              <w:t>IIDF1B DE VIBRATION - HRD_6IDF1B_VT2.DACA.PV (641157c5d970600007b15558) DV: V7(7)</w:t>
            </w:r>
          </w:p>
        </w:tc>
        <w:tc>
          <w:tcPr>
            <w:tcW w:w="4454" w:type="dxa"/>
          </w:tcPr>
          <w:p w14:paraId="39A0C5EB" w14:textId="79187F30" w:rsidR="00B228D7" w:rsidRDefault="00B228D7" w:rsidP="00B228D7">
            <w:r>
              <w:t>Model version: v1</w:t>
            </w:r>
          </w:p>
        </w:tc>
      </w:tr>
      <w:tr w:rsidR="00B228D7" w14:paraId="4C8DACA6" w14:textId="77777777" w:rsidTr="00990D33">
        <w:trPr>
          <w:trHeight w:val="500"/>
        </w:trPr>
        <w:tc>
          <w:tcPr>
            <w:tcW w:w="4454" w:type="dxa"/>
          </w:tcPr>
          <w:p w14:paraId="418283F2" w14:textId="2FFBFA40" w:rsidR="00B228D7" w:rsidRPr="00B228D7" w:rsidRDefault="00B228D7" w:rsidP="00B228D7">
            <w:r w:rsidRPr="00B228D7">
              <w:t>BFP1 DISCHARGE FLOW - HRD_3LAB12CF001.DACA.PV (641157c5ddd2330007c62b79) DV: V8(8)</w:t>
            </w:r>
          </w:p>
        </w:tc>
        <w:tc>
          <w:tcPr>
            <w:tcW w:w="4454" w:type="dxa"/>
          </w:tcPr>
          <w:p w14:paraId="470CAE76" w14:textId="5AF7C7A3" w:rsidR="00B228D7" w:rsidRDefault="00B228D7" w:rsidP="00B228D7">
            <w:r>
              <w:t>Model version: v1</w:t>
            </w:r>
          </w:p>
        </w:tc>
      </w:tr>
      <w:tr w:rsidR="00B228D7" w14:paraId="4063721E" w14:textId="77777777" w:rsidTr="00990D33">
        <w:trPr>
          <w:trHeight w:val="500"/>
        </w:trPr>
        <w:tc>
          <w:tcPr>
            <w:tcW w:w="4454" w:type="dxa"/>
          </w:tcPr>
          <w:p w14:paraId="2246DC45" w14:textId="3E6ADA75" w:rsidR="00B228D7" w:rsidRPr="00B228D7" w:rsidRDefault="00B228D7" w:rsidP="00B228D7">
            <w:r w:rsidRPr="00B228D7">
              <w:lastRenderedPageBreak/>
              <w:t>FG TEMP BEFORE STACK - HRD_8TE_343.DACA.PV (641157c5d970600007b15557) DV: V9(9)</w:t>
            </w:r>
          </w:p>
        </w:tc>
        <w:tc>
          <w:tcPr>
            <w:tcW w:w="4454" w:type="dxa"/>
          </w:tcPr>
          <w:p w14:paraId="137D138B" w14:textId="3B0CC2D5" w:rsidR="00B228D7" w:rsidRDefault="00B228D7" w:rsidP="00B228D7">
            <w:r>
              <w:t>Model version: v4</w:t>
            </w:r>
          </w:p>
        </w:tc>
      </w:tr>
      <w:tr w:rsidR="00B228D7" w14:paraId="05ED87AC" w14:textId="77777777" w:rsidTr="00990D33">
        <w:trPr>
          <w:trHeight w:val="500"/>
        </w:trPr>
        <w:tc>
          <w:tcPr>
            <w:tcW w:w="4454" w:type="dxa"/>
          </w:tcPr>
          <w:p w14:paraId="749116FA" w14:textId="2C6D64F0" w:rsidR="00B228D7" w:rsidRPr="00B228D7" w:rsidRDefault="00B228D7" w:rsidP="00B228D7">
            <w:r w:rsidRPr="00B228D7">
              <w:t>FW I/L TO FCV STN TEMP - HRD_6TE_105.DACA.PV (641157c47341140007746e15) DV: V1(1)</w:t>
            </w:r>
          </w:p>
        </w:tc>
        <w:tc>
          <w:tcPr>
            <w:tcW w:w="4454" w:type="dxa"/>
          </w:tcPr>
          <w:p w14:paraId="7D2B6C7A" w14:textId="32846C3F" w:rsidR="00B228D7" w:rsidRDefault="00B228D7" w:rsidP="00B228D7">
            <w:r>
              <w:t>Model version: v1</w:t>
            </w:r>
          </w:p>
        </w:tc>
      </w:tr>
      <w:tr w:rsidR="00B228D7" w14:paraId="4810BE72" w14:textId="77777777" w:rsidTr="00990D33">
        <w:trPr>
          <w:trHeight w:val="500"/>
        </w:trPr>
        <w:tc>
          <w:tcPr>
            <w:tcW w:w="4454" w:type="dxa"/>
          </w:tcPr>
          <w:p w14:paraId="7E97149F" w14:textId="40829B4E" w:rsidR="00B228D7" w:rsidRPr="00B228D7" w:rsidRDefault="00B228D7" w:rsidP="00B228D7">
            <w:r w:rsidRPr="00B228D7">
              <w:t>IDF1A DE VIBRATION - HRD_6IDF1A_VT2.DACA.PV (641157c4ddd2330007c62b77) DV: V9(9)</w:t>
            </w:r>
          </w:p>
        </w:tc>
        <w:tc>
          <w:tcPr>
            <w:tcW w:w="4454" w:type="dxa"/>
          </w:tcPr>
          <w:p w14:paraId="04FF0FE0" w14:textId="1439D8C9" w:rsidR="00B228D7" w:rsidRDefault="00B228D7" w:rsidP="00B228D7">
            <w:r>
              <w:t>Model version: v1</w:t>
            </w:r>
          </w:p>
        </w:tc>
      </w:tr>
      <w:tr w:rsidR="00B228D7" w14:paraId="0F2D4198" w14:textId="77777777" w:rsidTr="00990D33">
        <w:trPr>
          <w:trHeight w:val="500"/>
        </w:trPr>
        <w:tc>
          <w:tcPr>
            <w:tcW w:w="4454" w:type="dxa"/>
          </w:tcPr>
          <w:p w14:paraId="310CB4B4" w14:textId="3DC77D3D" w:rsidR="00B228D7" w:rsidRPr="00B228D7" w:rsidRDefault="00B228D7" w:rsidP="00B228D7">
            <w:r w:rsidRPr="00B228D7">
              <w:t>FG TEMP AFTER ESP - HRD_8TE_314.DACA.PV (641157c47341140007746e16) DV: V7(7)</w:t>
            </w:r>
          </w:p>
        </w:tc>
        <w:tc>
          <w:tcPr>
            <w:tcW w:w="4454" w:type="dxa"/>
          </w:tcPr>
          <w:p w14:paraId="4F7D2625" w14:textId="2A4B454B" w:rsidR="00B228D7" w:rsidRDefault="00B228D7" w:rsidP="00B228D7">
            <w:r>
              <w:t>Model version: v3</w:t>
            </w:r>
          </w:p>
        </w:tc>
      </w:tr>
      <w:tr w:rsidR="00B228D7" w14:paraId="431939CB" w14:textId="77777777" w:rsidTr="00990D33">
        <w:trPr>
          <w:trHeight w:val="500"/>
        </w:trPr>
        <w:tc>
          <w:tcPr>
            <w:tcW w:w="4454" w:type="dxa"/>
          </w:tcPr>
          <w:p w14:paraId="0C6752BD" w14:textId="14B70BEB" w:rsidR="00B228D7" w:rsidRPr="00B228D7" w:rsidRDefault="00B228D7" w:rsidP="00B228D7">
            <w:r w:rsidRPr="00B228D7">
              <w:t>BFP_2 DISCHARGE FLOW - HRD_3LAB22CF001.DACA.PV (641157c47341140007746e17) DV: V5(5</w:t>
            </w:r>
            <w:r>
              <w:t>)</w:t>
            </w:r>
          </w:p>
        </w:tc>
        <w:tc>
          <w:tcPr>
            <w:tcW w:w="4454" w:type="dxa"/>
          </w:tcPr>
          <w:p w14:paraId="72DDD3F4" w14:textId="346152ED" w:rsidR="00B228D7" w:rsidRDefault="00B228D7" w:rsidP="00B228D7">
            <w:r>
              <w:t>Model version: v5</w:t>
            </w:r>
          </w:p>
        </w:tc>
      </w:tr>
      <w:tr w:rsidR="00B228D7" w14:paraId="2E8AEAE9" w14:textId="77777777" w:rsidTr="00990D33">
        <w:trPr>
          <w:trHeight w:val="500"/>
        </w:trPr>
        <w:tc>
          <w:tcPr>
            <w:tcW w:w="4454" w:type="dxa"/>
          </w:tcPr>
          <w:p w14:paraId="445AA1FB" w14:textId="2E475774" w:rsidR="00B228D7" w:rsidRPr="00B228D7" w:rsidRDefault="00B228D7" w:rsidP="00B228D7">
            <w:r w:rsidRPr="00B228D7">
              <w:t>IDF1A NDE VIBRATION - HRD_6IDF1A_VT1.DACA.PV (641157c4ddd2330007c62b78) DV: V9(9)</w:t>
            </w:r>
          </w:p>
        </w:tc>
        <w:tc>
          <w:tcPr>
            <w:tcW w:w="4454" w:type="dxa"/>
          </w:tcPr>
          <w:p w14:paraId="6404FDD6" w14:textId="5D182245" w:rsidR="00B228D7" w:rsidRDefault="00B228D7" w:rsidP="00B228D7">
            <w:r>
              <w:t>Model version: v1</w:t>
            </w:r>
          </w:p>
        </w:tc>
      </w:tr>
      <w:tr w:rsidR="00B228D7" w14:paraId="01501112" w14:textId="77777777" w:rsidTr="00990D33">
        <w:trPr>
          <w:trHeight w:val="500"/>
        </w:trPr>
        <w:tc>
          <w:tcPr>
            <w:tcW w:w="4454" w:type="dxa"/>
          </w:tcPr>
          <w:p w14:paraId="3E9C26EF" w14:textId="4F7B62AA" w:rsidR="00B228D7" w:rsidRPr="00B228D7" w:rsidRDefault="00B228D7" w:rsidP="00B228D7">
            <w:r w:rsidRPr="00B228D7">
              <w:t>BFP_3 DISCHARGE FLOW - HRD_3LAB32CF001.DACA.PV (641157c4d970600007b15554) DV: V6(6)</w:t>
            </w:r>
          </w:p>
        </w:tc>
        <w:tc>
          <w:tcPr>
            <w:tcW w:w="4454" w:type="dxa"/>
          </w:tcPr>
          <w:p w14:paraId="078E834F" w14:textId="46F7EBCD" w:rsidR="00B228D7" w:rsidRDefault="00B228D7" w:rsidP="00B228D7">
            <w:r>
              <w:t>Model version: v6</w:t>
            </w:r>
          </w:p>
        </w:tc>
      </w:tr>
      <w:tr w:rsidR="00B228D7" w14:paraId="6EF739F1" w14:textId="77777777" w:rsidTr="00990D33">
        <w:trPr>
          <w:trHeight w:val="500"/>
        </w:trPr>
        <w:tc>
          <w:tcPr>
            <w:tcW w:w="4454" w:type="dxa"/>
          </w:tcPr>
          <w:p w14:paraId="25A8B96D" w14:textId="7CB4446A" w:rsidR="00B228D7" w:rsidRPr="00B228D7" w:rsidRDefault="00B228D7" w:rsidP="00B228D7">
            <w:r w:rsidRPr="00B228D7">
              <w:t>SAF1B MOTOR WINDG TEMP4 - HRD_8SAF1B_M_WT4.DACA.PV (64009397e03df300074d3ab8) DV: V7(7)</w:t>
            </w:r>
          </w:p>
        </w:tc>
        <w:tc>
          <w:tcPr>
            <w:tcW w:w="4454" w:type="dxa"/>
          </w:tcPr>
          <w:p w14:paraId="54DE4B2F" w14:textId="6CBB9AC1" w:rsidR="00B228D7" w:rsidRDefault="00B228D7" w:rsidP="00B228D7">
            <w:r>
              <w:t>Model version: v3</w:t>
            </w:r>
          </w:p>
        </w:tc>
      </w:tr>
      <w:tr w:rsidR="00B228D7" w14:paraId="0F0AA2F3" w14:textId="77777777" w:rsidTr="00990D33">
        <w:trPr>
          <w:trHeight w:val="500"/>
        </w:trPr>
        <w:tc>
          <w:tcPr>
            <w:tcW w:w="4454" w:type="dxa"/>
          </w:tcPr>
          <w:p w14:paraId="7091DAC8" w14:textId="408665B9" w:rsidR="00B228D7" w:rsidRPr="00B228D7" w:rsidRDefault="00B228D7" w:rsidP="00B228D7">
            <w:r w:rsidRPr="00B228D7">
              <w:t>SAF1B MOTOR WINDG TEMP3 - HRD_7SAF1B_M_WT3.DACA.PV (64009396e03df300074d3ab7) DV: V6(6)</w:t>
            </w:r>
          </w:p>
        </w:tc>
        <w:tc>
          <w:tcPr>
            <w:tcW w:w="4454" w:type="dxa"/>
          </w:tcPr>
          <w:p w14:paraId="26831D60" w14:textId="31E44AF3" w:rsidR="00B228D7" w:rsidRDefault="00B228D7" w:rsidP="00B228D7">
            <w:r>
              <w:t>Model version: v2</w:t>
            </w:r>
          </w:p>
        </w:tc>
      </w:tr>
      <w:tr w:rsidR="00B228D7" w14:paraId="53901ED5" w14:textId="77777777" w:rsidTr="00990D33">
        <w:trPr>
          <w:trHeight w:val="500"/>
        </w:trPr>
        <w:tc>
          <w:tcPr>
            <w:tcW w:w="4454" w:type="dxa"/>
          </w:tcPr>
          <w:p w14:paraId="1B5DB218" w14:textId="5C5354D0" w:rsidR="00B228D7" w:rsidRPr="00B228D7" w:rsidRDefault="00B228D7" w:rsidP="00B228D7">
            <w:r w:rsidRPr="00B228D7">
              <w:t>SAF1A MOTOR WINDG TEMP2 - HRD_8SAF1A_M_WT2.DACA.PV (640093968db79900072f0dc9) DV: V6(6)</w:t>
            </w:r>
          </w:p>
        </w:tc>
        <w:tc>
          <w:tcPr>
            <w:tcW w:w="4454" w:type="dxa"/>
          </w:tcPr>
          <w:p w14:paraId="7485FEE2" w14:textId="0431642D" w:rsidR="00B228D7" w:rsidRDefault="00B228D7" w:rsidP="00B228D7">
            <w:r>
              <w:t>Model version: v1</w:t>
            </w:r>
          </w:p>
        </w:tc>
      </w:tr>
      <w:tr w:rsidR="00B228D7" w14:paraId="779373C8" w14:textId="77777777" w:rsidTr="00990D33">
        <w:trPr>
          <w:trHeight w:val="500"/>
        </w:trPr>
        <w:tc>
          <w:tcPr>
            <w:tcW w:w="4454" w:type="dxa"/>
          </w:tcPr>
          <w:p w14:paraId="146ED61B" w14:textId="6D21B0EA" w:rsidR="00B228D7" w:rsidRPr="00B228D7" w:rsidRDefault="001C5822" w:rsidP="00B228D7">
            <w:r w:rsidRPr="001C5822">
              <w:t>DRUM SAT STM PR - HRD_7PT_124B.DACA.PV (640093958db79900072f0dc5) DV: V6(6)</w:t>
            </w:r>
          </w:p>
        </w:tc>
        <w:tc>
          <w:tcPr>
            <w:tcW w:w="4454" w:type="dxa"/>
          </w:tcPr>
          <w:p w14:paraId="7B188AD8" w14:textId="2D4CBEDA" w:rsidR="00B228D7" w:rsidRDefault="001C5822" w:rsidP="00B228D7">
            <w:r>
              <w:t>Model version: v1</w:t>
            </w:r>
          </w:p>
        </w:tc>
      </w:tr>
      <w:tr w:rsidR="00B228D7" w14:paraId="57CF01CB" w14:textId="77777777" w:rsidTr="00990D33">
        <w:trPr>
          <w:trHeight w:val="500"/>
        </w:trPr>
        <w:tc>
          <w:tcPr>
            <w:tcW w:w="4454" w:type="dxa"/>
          </w:tcPr>
          <w:p w14:paraId="3D5C85EC" w14:textId="3F3BF5B6" w:rsidR="00B228D7" w:rsidRPr="00B228D7" w:rsidRDefault="001C5822" w:rsidP="00B228D7">
            <w:r w:rsidRPr="001C5822">
              <w:t>SH2 O/L STEAM TEMP1 - HRD_7TE_133A.DACA.PV (64009395344e620007aa4261) DV: V3(3)</w:t>
            </w:r>
          </w:p>
        </w:tc>
        <w:tc>
          <w:tcPr>
            <w:tcW w:w="4454" w:type="dxa"/>
          </w:tcPr>
          <w:p w14:paraId="218A759E" w14:textId="49A0E90D" w:rsidR="00B228D7" w:rsidRDefault="001C5822" w:rsidP="00B228D7">
            <w:r>
              <w:t>Model version: v1</w:t>
            </w:r>
          </w:p>
        </w:tc>
      </w:tr>
      <w:tr w:rsidR="00B228D7" w14:paraId="7634A743" w14:textId="77777777" w:rsidTr="00990D33">
        <w:trPr>
          <w:trHeight w:val="500"/>
        </w:trPr>
        <w:tc>
          <w:tcPr>
            <w:tcW w:w="4454" w:type="dxa"/>
          </w:tcPr>
          <w:p w14:paraId="564C1B5A" w14:textId="37DB9F63" w:rsidR="00B228D7" w:rsidRPr="00B228D7" w:rsidRDefault="001C5822" w:rsidP="00B228D7">
            <w:r w:rsidRPr="001C5822">
              <w:t>DRUM SAT.STEAM PRESSURE - HRD_8PT_124A.DACA.PV (640093958db79900072f0dc6) DV: V6(6)</w:t>
            </w:r>
          </w:p>
        </w:tc>
        <w:tc>
          <w:tcPr>
            <w:tcW w:w="4454" w:type="dxa"/>
          </w:tcPr>
          <w:p w14:paraId="40C239EA" w14:textId="0F8C6F99" w:rsidR="00B228D7" w:rsidRDefault="001C5822" w:rsidP="00B228D7">
            <w:r>
              <w:t>Model version: v1 or v2</w:t>
            </w:r>
          </w:p>
        </w:tc>
      </w:tr>
      <w:tr w:rsidR="00B228D7" w14:paraId="32CD7CEA" w14:textId="77777777" w:rsidTr="00990D33">
        <w:trPr>
          <w:trHeight w:val="500"/>
        </w:trPr>
        <w:tc>
          <w:tcPr>
            <w:tcW w:w="4454" w:type="dxa"/>
          </w:tcPr>
          <w:p w14:paraId="7476C6C8" w14:textId="5397A733" w:rsidR="00B228D7" w:rsidRPr="00B228D7" w:rsidRDefault="001C5822" w:rsidP="00B228D7">
            <w:r w:rsidRPr="001C5822">
              <w:t>BRG METAL TEMP TURBINE HP AXIAL 2 - HRD_30MAD10CT020.PV (64009395e03df300074d3ab6) DV: V8(8)</w:t>
            </w:r>
          </w:p>
        </w:tc>
        <w:tc>
          <w:tcPr>
            <w:tcW w:w="4454" w:type="dxa"/>
          </w:tcPr>
          <w:p w14:paraId="0BB4D148" w14:textId="6DF0A315" w:rsidR="00B228D7" w:rsidRDefault="001C5822" w:rsidP="00B228D7">
            <w:r>
              <w:t>All models have ‘0’ scores</w:t>
            </w:r>
          </w:p>
        </w:tc>
      </w:tr>
      <w:tr w:rsidR="00B228D7" w14:paraId="5D6A6A3A" w14:textId="77777777" w:rsidTr="00990D33">
        <w:trPr>
          <w:trHeight w:val="500"/>
        </w:trPr>
        <w:tc>
          <w:tcPr>
            <w:tcW w:w="4454" w:type="dxa"/>
          </w:tcPr>
          <w:p w14:paraId="6FC1523D" w14:textId="498DFF2D" w:rsidR="00B228D7" w:rsidRPr="00B228D7" w:rsidRDefault="001C5822" w:rsidP="00B228D7">
            <w:r w:rsidRPr="001C5822">
              <w:t>SH3 O/L STEAM TEMP1 - HRD_8TE_137A.DACA.PV (640093968db79900072f0dc8) DV: V8(8)</w:t>
            </w:r>
          </w:p>
        </w:tc>
        <w:tc>
          <w:tcPr>
            <w:tcW w:w="4454" w:type="dxa"/>
          </w:tcPr>
          <w:p w14:paraId="667CD0FD" w14:textId="44A14DDE" w:rsidR="00B228D7" w:rsidRDefault="001C5822" w:rsidP="00B228D7">
            <w:r>
              <w:t>Model version: v8</w:t>
            </w:r>
          </w:p>
        </w:tc>
      </w:tr>
      <w:tr w:rsidR="00B228D7" w14:paraId="72A2E5AF" w14:textId="77777777" w:rsidTr="00990D33">
        <w:trPr>
          <w:trHeight w:val="500"/>
        </w:trPr>
        <w:tc>
          <w:tcPr>
            <w:tcW w:w="4454" w:type="dxa"/>
          </w:tcPr>
          <w:p w14:paraId="1F5CDB2F" w14:textId="597F6FCC" w:rsidR="00B228D7" w:rsidRPr="00B228D7" w:rsidRDefault="001C5822" w:rsidP="00B228D7">
            <w:r w:rsidRPr="001C5822">
              <w:lastRenderedPageBreak/>
              <w:t xml:space="preserve">BFP2 Motor NDE </w:t>
            </w:r>
            <w:proofErr w:type="spellStart"/>
            <w:r w:rsidRPr="001C5822">
              <w:t>brg</w:t>
            </w:r>
            <w:proofErr w:type="spellEnd"/>
            <w:r w:rsidRPr="001C5822">
              <w:t xml:space="preserve"> temp - HRD_3LAC20CT512.DACA.PV (64009395344e620007aa4262) DV: V7(7)</w:t>
            </w:r>
          </w:p>
        </w:tc>
        <w:tc>
          <w:tcPr>
            <w:tcW w:w="4454" w:type="dxa"/>
          </w:tcPr>
          <w:p w14:paraId="48515125" w14:textId="4FA55B08" w:rsidR="00B228D7" w:rsidRDefault="001C5822" w:rsidP="00B228D7">
            <w:r>
              <w:t>Model version: v1</w:t>
            </w:r>
          </w:p>
        </w:tc>
      </w:tr>
      <w:tr w:rsidR="00B228D7" w14:paraId="767DEC85" w14:textId="77777777" w:rsidTr="00990D33">
        <w:trPr>
          <w:trHeight w:val="500"/>
        </w:trPr>
        <w:tc>
          <w:tcPr>
            <w:tcW w:w="4454" w:type="dxa"/>
          </w:tcPr>
          <w:p w14:paraId="4F339B78" w14:textId="62F4739F" w:rsidR="00B228D7" w:rsidRPr="00B228D7" w:rsidRDefault="00636A93" w:rsidP="00B228D7">
            <w:r w:rsidRPr="00636A93">
              <w:t>SH3 O/L SH STEAM PRESURE - HRD_6PT_136B.DACA.PV (64009394344e620007aa425f) DV: V5(5)</w:t>
            </w:r>
          </w:p>
        </w:tc>
        <w:tc>
          <w:tcPr>
            <w:tcW w:w="4454" w:type="dxa"/>
          </w:tcPr>
          <w:p w14:paraId="09E021D0" w14:textId="5EB8C4EE" w:rsidR="00B228D7" w:rsidRDefault="00636A93" w:rsidP="00B228D7">
            <w:r>
              <w:t>Model version: v5</w:t>
            </w:r>
          </w:p>
        </w:tc>
      </w:tr>
      <w:tr w:rsidR="00B228D7" w14:paraId="54C3E1D3" w14:textId="77777777" w:rsidTr="00990D33">
        <w:trPr>
          <w:trHeight w:val="500"/>
        </w:trPr>
        <w:tc>
          <w:tcPr>
            <w:tcW w:w="4454" w:type="dxa"/>
          </w:tcPr>
          <w:p w14:paraId="24630426" w14:textId="2C9D8696" w:rsidR="00B228D7" w:rsidRPr="00B228D7" w:rsidRDefault="00636A93" w:rsidP="00B228D7">
            <w:r w:rsidRPr="00636A93">
              <w:t>SAF1B MOTOR WINDG TEMP3 - HRD_8SAF1B_M_WT3.DACA.PV (640093958db79900072f0dc4) DV: V5(5)</w:t>
            </w:r>
          </w:p>
        </w:tc>
        <w:tc>
          <w:tcPr>
            <w:tcW w:w="4454" w:type="dxa"/>
          </w:tcPr>
          <w:p w14:paraId="05A2E1FA" w14:textId="38392BE9" w:rsidR="00B228D7" w:rsidRDefault="00636A93" w:rsidP="00B228D7">
            <w:r>
              <w:t>Model version: v1</w:t>
            </w:r>
          </w:p>
        </w:tc>
      </w:tr>
      <w:tr w:rsidR="00B228D7" w14:paraId="1113D232" w14:textId="77777777" w:rsidTr="00990D33">
        <w:trPr>
          <w:trHeight w:val="500"/>
        </w:trPr>
        <w:tc>
          <w:tcPr>
            <w:tcW w:w="4454" w:type="dxa"/>
          </w:tcPr>
          <w:p w14:paraId="4D954148" w14:textId="6B738A28" w:rsidR="00B228D7" w:rsidRPr="00B228D7" w:rsidRDefault="00636A93" w:rsidP="00B228D7">
            <w:r w:rsidRPr="00636A93">
              <w:t>GENERATOR WINDING TEMP STATOR 2 - HRD_30MKA10CT032.PV (64009394e03df300074d3ab5) DV: V2(2)</w:t>
            </w:r>
          </w:p>
        </w:tc>
        <w:tc>
          <w:tcPr>
            <w:tcW w:w="4454" w:type="dxa"/>
          </w:tcPr>
          <w:p w14:paraId="71F64DCE" w14:textId="4252D972" w:rsidR="00B228D7" w:rsidRDefault="00636A93" w:rsidP="00B228D7">
            <w:r>
              <w:t>Model version: v2</w:t>
            </w:r>
          </w:p>
        </w:tc>
      </w:tr>
      <w:tr w:rsidR="00636A93" w14:paraId="17A6C2EF" w14:textId="77777777" w:rsidTr="00990D33">
        <w:trPr>
          <w:trHeight w:val="500"/>
        </w:trPr>
        <w:tc>
          <w:tcPr>
            <w:tcW w:w="4454" w:type="dxa"/>
          </w:tcPr>
          <w:p w14:paraId="219C3DDF" w14:textId="0635EB8F" w:rsidR="00636A93" w:rsidRPr="00B228D7" w:rsidRDefault="00636A93" w:rsidP="00636A93">
            <w:r w:rsidRPr="00636A93">
              <w:t xml:space="preserve">BFP3Motor DE </w:t>
            </w:r>
            <w:proofErr w:type="spellStart"/>
            <w:r w:rsidRPr="00636A93">
              <w:t>brg</w:t>
            </w:r>
            <w:proofErr w:type="spellEnd"/>
            <w:r w:rsidRPr="00636A93">
              <w:t xml:space="preserve"> temp - HRD_3LAC30CT511.DACA.PV (640093948db79900072f0dc3) DV: V6(6)</w:t>
            </w:r>
          </w:p>
        </w:tc>
        <w:tc>
          <w:tcPr>
            <w:tcW w:w="4454" w:type="dxa"/>
          </w:tcPr>
          <w:p w14:paraId="01FE6649" w14:textId="35591616" w:rsidR="00636A93" w:rsidRDefault="00636A93" w:rsidP="00636A93">
            <w:r>
              <w:t>Model version: v1</w:t>
            </w:r>
          </w:p>
        </w:tc>
      </w:tr>
      <w:tr w:rsidR="00636A93" w14:paraId="231014F8" w14:textId="77777777" w:rsidTr="00990D33">
        <w:trPr>
          <w:trHeight w:val="500"/>
        </w:trPr>
        <w:tc>
          <w:tcPr>
            <w:tcW w:w="4454" w:type="dxa"/>
          </w:tcPr>
          <w:p w14:paraId="1D7C33DB" w14:textId="663FE4FE" w:rsidR="00636A93" w:rsidRPr="00B228D7" w:rsidRDefault="00636A93" w:rsidP="00636A93">
            <w:r w:rsidRPr="00636A93">
              <w:t xml:space="preserve">BFP3 Motor </w:t>
            </w:r>
            <w:proofErr w:type="spellStart"/>
            <w:r w:rsidRPr="00636A93">
              <w:t>wdg</w:t>
            </w:r>
            <w:proofErr w:type="spellEnd"/>
            <w:r w:rsidRPr="00636A93">
              <w:t xml:space="preserve"> temp2 - HRD_3LAC30CT502.DACA.PV (64009394e03df300074d3ab4) DV: V7(7)</w:t>
            </w:r>
          </w:p>
        </w:tc>
        <w:tc>
          <w:tcPr>
            <w:tcW w:w="4454" w:type="dxa"/>
          </w:tcPr>
          <w:p w14:paraId="40DE1673" w14:textId="354743D0" w:rsidR="00636A93" w:rsidRDefault="00636A93" w:rsidP="00636A93">
            <w:r>
              <w:t>Model version: v2</w:t>
            </w:r>
          </w:p>
        </w:tc>
      </w:tr>
      <w:tr w:rsidR="00636A93" w14:paraId="2C3ADA98" w14:textId="77777777" w:rsidTr="00990D33">
        <w:trPr>
          <w:trHeight w:val="500"/>
        </w:trPr>
        <w:tc>
          <w:tcPr>
            <w:tcW w:w="4454" w:type="dxa"/>
          </w:tcPr>
          <w:p w14:paraId="6368B156" w14:textId="1050A967" w:rsidR="00636A93" w:rsidRPr="00B228D7" w:rsidRDefault="00636A93" w:rsidP="00636A93">
            <w:r w:rsidRPr="00636A93">
              <w:t>PA PRESSURE TO APH - HRD_7PT_227A.DACA.PV (640093938db79900072f0dc2) DV: V6(6)</w:t>
            </w:r>
          </w:p>
        </w:tc>
        <w:tc>
          <w:tcPr>
            <w:tcW w:w="4454" w:type="dxa"/>
          </w:tcPr>
          <w:p w14:paraId="42680955" w14:textId="100C90CD" w:rsidR="00636A93" w:rsidRDefault="00636A93" w:rsidP="00636A93">
            <w:r>
              <w:t>Model version: v4</w:t>
            </w:r>
          </w:p>
        </w:tc>
      </w:tr>
      <w:tr w:rsidR="00636A93" w14:paraId="0948686D" w14:textId="77777777" w:rsidTr="00990D33">
        <w:trPr>
          <w:trHeight w:val="500"/>
        </w:trPr>
        <w:tc>
          <w:tcPr>
            <w:tcW w:w="4454" w:type="dxa"/>
          </w:tcPr>
          <w:p w14:paraId="34435BCA" w14:textId="7E19323C" w:rsidR="00636A93" w:rsidRPr="00636A93" w:rsidRDefault="00691912" w:rsidP="00636A93">
            <w:r w:rsidRPr="00691912">
              <w:t>BLR11 FG PRASURE BEFOR ESP - HRD_8PT_312.DACA.PV (64009393e03df300074d3ab3) DV: V1(1)</w:t>
            </w:r>
          </w:p>
        </w:tc>
        <w:tc>
          <w:tcPr>
            <w:tcW w:w="4454" w:type="dxa"/>
          </w:tcPr>
          <w:p w14:paraId="172533FE" w14:textId="2CECF6DB" w:rsidR="00636A93" w:rsidRDefault="0018478D" w:rsidP="00636A93">
            <w:r>
              <w:t>Model version: v1</w:t>
            </w:r>
          </w:p>
        </w:tc>
      </w:tr>
      <w:tr w:rsidR="00636A93" w14:paraId="18DDA7B5" w14:textId="77777777" w:rsidTr="00990D33">
        <w:trPr>
          <w:trHeight w:val="500"/>
        </w:trPr>
        <w:tc>
          <w:tcPr>
            <w:tcW w:w="4454" w:type="dxa"/>
          </w:tcPr>
          <w:p w14:paraId="3548C1A6" w14:textId="10A06B4B" w:rsidR="00636A93" w:rsidRPr="00636A93" w:rsidRDefault="00691912" w:rsidP="00636A93">
            <w:r w:rsidRPr="00691912">
              <w:t>DRUM SAT.STEAM PRESSURE - HRD_6PT_124A.DACA.PV (6400938f8db79900072f0dbf) DV: V6(6)</w:t>
            </w:r>
          </w:p>
        </w:tc>
        <w:tc>
          <w:tcPr>
            <w:tcW w:w="4454" w:type="dxa"/>
          </w:tcPr>
          <w:p w14:paraId="4339BB92" w14:textId="3D771C91" w:rsidR="00636A93" w:rsidRDefault="0018478D" w:rsidP="00636A93">
            <w:r>
              <w:t>Model version: v1</w:t>
            </w:r>
          </w:p>
        </w:tc>
      </w:tr>
      <w:tr w:rsidR="00636A93" w14:paraId="0FABE206" w14:textId="77777777" w:rsidTr="00990D33">
        <w:trPr>
          <w:trHeight w:val="500"/>
        </w:trPr>
        <w:tc>
          <w:tcPr>
            <w:tcW w:w="4454" w:type="dxa"/>
          </w:tcPr>
          <w:p w14:paraId="30073F1E" w14:textId="7E5B2E78" w:rsidR="00636A93" w:rsidRPr="00636A93" w:rsidRDefault="00691912" w:rsidP="00636A93">
            <w:r w:rsidRPr="00691912">
              <w:t>PA PRESSURE AIRBOX - HRD_6PT_243C.DACA.PV (6400938f344e620007aa425d) DV: V7(7)</w:t>
            </w:r>
          </w:p>
        </w:tc>
        <w:tc>
          <w:tcPr>
            <w:tcW w:w="4454" w:type="dxa"/>
          </w:tcPr>
          <w:p w14:paraId="210D20B1" w14:textId="1D8FB6EE" w:rsidR="00636A93" w:rsidRDefault="0018478D" w:rsidP="00636A93">
            <w:r>
              <w:t>Model version: v1</w:t>
            </w:r>
          </w:p>
        </w:tc>
      </w:tr>
      <w:tr w:rsidR="00636A93" w14:paraId="3B9575F2" w14:textId="77777777" w:rsidTr="00990D33">
        <w:trPr>
          <w:trHeight w:val="500"/>
        </w:trPr>
        <w:tc>
          <w:tcPr>
            <w:tcW w:w="4454" w:type="dxa"/>
          </w:tcPr>
          <w:p w14:paraId="247B6ACB" w14:textId="77A22A77" w:rsidR="00636A93" w:rsidRPr="00636A93" w:rsidRDefault="00691912" w:rsidP="00636A93">
            <w:r w:rsidRPr="00691912">
              <w:t>PA PRESSURE AIRBOX - HRD_6PT_243A.DACA.PV (6400938fe03df300074d3aaf) DV: V6(6)</w:t>
            </w:r>
          </w:p>
        </w:tc>
        <w:tc>
          <w:tcPr>
            <w:tcW w:w="4454" w:type="dxa"/>
          </w:tcPr>
          <w:p w14:paraId="2DBCB5C1" w14:textId="2D69812F" w:rsidR="00636A93" w:rsidRDefault="0018478D" w:rsidP="00636A93">
            <w:r>
              <w:t>Model version: v1</w:t>
            </w:r>
          </w:p>
        </w:tc>
      </w:tr>
      <w:tr w:rsidR="00636A93" w14:paraId="2D9C94EA" w14:textId="77777777" w:rsidTr="00990D33">
        <w:trPr>
          <w:trHeight w:val="500"/>
        </w:trPr>
        <w:tc>
          <w:tcPr>
            <w:tcW w:w="4454" w:type="dxa"/>
          </w:tcPr>
          <w:p w14:paraId="0FF8607E" w14:textId="300DE43B" w:rsidR="00636A93" w:rsidRPr="00636A93" w:rsidRDefault="00691912" w:rsidP="00636A93">
            <w:r w:rsidRPr="00691912">
              <w:t>LUB OIL TANK TEMP. - HRD_30MAV10CT010.PV (6400938f8db79900072f0dc1) DV: V6(6)</w:t>
            </w:r>
          </w:p>
        </w:tc>
        <w:tc>
          <w:tcPr>
            <w:tcW w:w="4454" w:type="dxa"/>
          </w:tcPr>
          <w:p w14:paraId="469A6EE1" w14:textId="438DAECE" w:rsidR="00636A93" w:rsidRDefault="0018478D" w:rsidP="00636A93">
            <w:r>
              <w:t>Model version: v1</w:t>
            </w:r>
          </w:p>
        </w:tc>
      </w:tr>
      <w:tr w:rsidR="00636A93" w14:paraId="0AD1F835" w14:textId="77777777" w:rsidTr="00990D33">
        <w:trPr>
          <w:trHeight w:val="500"/>
        </w:trPr>
        <w:tc>
          <w:tcPr>
            <w:tcW w:w="4454" w:type="dxa"/>
          </w:tcPr>
          <w:p w14:paraId="7E3345A8" w14:textId="5DB269CF" w:rsidR="00636A93" w:rsidRPr="00636A93" w:rsidRDefault="00691912" w:rsidP="00636A93">
            <w:r w:rsidRPr="00691912">
              <w:t>FG PRESSURE O/L ECO1 - HRD_7ATC_311.DACA.PV (6400938fe03df300074d3ab0) DV: V5(5)</w:t>
            </w:r>
          </w:p>
        </w:tc>
        <w:tc>
          <w:tcPr>
            <w:tcW w:w="4454" w:type="dxa"/>
          </w:tcPr>
          <w:p w14:paraId="10042A28" w14:textId="6A4AF176" w:rsidR="00636A93" w:rsidRDefault="0018478D" w:rsidP="00636A93">
            <w:r>
              <w:t>Model version: v2</w:t>
            </w:r>
          </w:p>
        </w:tc>
      </w:tr>
      <w:tr w:rsidR="00636A93" w14:paraId="42A6F59E" w14:textId="77777777" w:rsidTr="00990D33">
        <w:trPr>
          <w:trHeight w:val="500"/>
        </w:trPr>
        <w:tc>
          <w:tcPr>
            <w:tcW w:w="4454" w:type="dxa"/>
          </w:tcPr>
          <w:p w14:paraId="01401B00" w14:textId="023A3FEC" w:rsidR="00636A93" w:rsidRPr="00636A93" w:rsidRDefault="00691912" w:rsidP="00636A93">
            <w:r w:rsidRPr="00691912">
              <w:t xml:space="preserve">BFP1 Motor </w:t>
            </w:r>
            <w:proofErr w:type="spellStart"/>
            <w:r w:rsidRPr="00691912">
              <w:t>wdg</w:t>
            </w:r>
            <w:proofErr w:type="spellEnd"/>
            <w:r w:rsidRPr="00691912">
              <w:t xml:space="preserve"> temp1 - HRD_3LAC10CT501.DACA.PV (6400938f8db79900072f0dc0) DV: V1(1)</w:t>
            </w:r>
          </w:p>
        </w:tc>
        <w:tc>
          <w:tcPr>
            <w:tcW w:w="4454" w:type="dxa"/>
          </w:tcPr>
          <w:p w14:paraId="13586EFF" w14:textId="581E3DB7" w:rsidR="00636A93" w:rsidRDefault="0018478D" w:rsidP="00636A93">
            <w:r>
              <w:t>Model version: v1</w:t>
            </w:r>
          </w:p>
        </w:tc>
      </w:tr>
      <w:tr w:rsidR="00636A93" w14:paraId="34E1093E" w14:textId="77777777" w:rsidTr="00990D33">
        <w:trPr>
          <w:trHeight w:val="500"/>
        </w:trPr>
        <w:tc>
          <w:tcPr>
            <w:tcW w:w="4454" w:type="dxa"/>
          </w:tcPr>
          <w:p w14:paraId="68351C83" w14:textId="2D02152D" w:rsidR="00636A93" w:rsidRPr="00636A93" w:rsidRDefault="00691912" w:rsidP="00636A93">
            <w:r w:rsidRPr="00691912">
              <w:t>MAIN STEAM FLOW BLR-7 - HRD_B7_STM_FT_128AB.DACA.PV (64009390e03df300074d3ab1) DV: V2(2)</w:t>
            </w:r>
          </w:p>
        </w:tc>
        <w:tc>
          <w:tcPr>
            <w:tcW w:w="4454" w:type="dxa"/>
          </w:tcPr>
          <w:p w14:paraId="5893B058" w14:textId="1B328D5E" w:rsidR="00636A93" w:rsidRDefault="0018478D" w:rsidP="00636A93">
            <w:r>
              <w:t>Model version: v1</w:t>
            </w:r>
          </w:p>
        </w:tc>
      </w:tr>
      <w:tr w:rsidR="00636A93" w14:paraId="2513145F" w14:textId="77777777" w:rsidTr="00990D33">
        <w:trPr>
          <w:trHeight w:val="500"/>
        </w:trPr>
        <w:tc>
          <w:tcPr>
            <w:tcW w:w="4454" w:type="dxa"/>
          </w:tcPr>
          <w:p w14:paraId="62C15E69" w14:textId="0DB05231" w:rsidR="00636A93" w:rsidRPr="00636A93" w:rsidRDefault="00691912" w:rsidP="00636A93">
            <w:r w:rsidRPr="00691912">
              <w:lastRenderedPageBreak/>
              <w:t>PA PRESSURE AIRBOX - HRD_8PT_243A.DACA.PV (6400938e8db79900072f0dbe) DV: V5(5)</w:t>
            </w:r>
          </w:p>
        </w:tc>
        <w:tc>
          <w:tcPr>
            <w:tcW w:w="4454" w:type="dxa"/>
          </w:tcPr>
          <w:p w14:paraId="2F4FD7B5" w14:textId="7D661A99" w:rsidR="00636A93" w:rsidRDefault="0018478D" w:rsidP="00636A93">
            <w:r>
              <w:t>Model version: v1</w:t>
            </w:r>
          </w:p>
        </w:tc>
      </w:tr>
      <w:tr w:rsidR="00636A93" w14:paraId="7142DD00" w14:textId="77777777" w:rsidTr="00990D33">
        <w:trPr>
          <w:trHeight w:val="500"/>
        </w:trPr>
        <w:tc>
          <w:tcPr>
            <w:tcW w:w="4454" w:type="dxa"/>
          </w:tcPr>
          <w:p w14:paraId="070671F7" w14:textId="345598C9" w:rsidR="00636A93" w:rsidRPr="00636A93" w:rsidRDefault="00691912" w:rsidP="00636A93">
            <w:r w:rsidRPr="00691912">
              <w:t>TURBINE FRONT GEN BEARING TEMP - HRD_3MAD10CT010.DACA.PV (6400938e344e620007aa425b) DV: V6(6)</w:t>
            </w:r>
          </w:p>
        </w:tc>
        <w:tc>
          <w:tcPr>
            <w:tcW w:w="4454" w:type="dxa"/>
          </w:tcPr>
          <w:p w14:paraId="1D4EC0B0" w14:textId="51175C69" w:rsidR="00636A93" w:rsidRDefault="0018478D" w:rsidP="00636A93">
            <w:r>
              <w:t>Model version: v1</w:t>
            </w:r>
          </w:p>
        </w:tc>
      </w:tr>
      <w:tr w:rsidR="00636A93" w14:paraId="21419A92" w14:textId="77777777" w:rsidTr="00990D33">
        <w:trPr>
          <w:trHeight w:val="500"/>
        </w:trPr>
        <w:tc>
          <w:tcPr>
            <w:tcW w:w="4454" w:type="dxa"/>
          </w:tcPr>
          <w:p w14:paraId="2032065E" w14:textId="32618557" w:rsidR="00636A93" w:rsidRPr="00636A93" w:rsidRDefault="00691912" w:rsidP="00636A93">
            <w:r w:rsidRPr="00691912">
              <w:t>PA PRESSURE AIRBOX - HRD_6PT_243B.DACA.PV (6400938e344e620007aa425c) DV: V1(1)</w:t>
            </w:r>
          </w:p>
        </w:tc>
        <w:tc>
          <w:tcPr>
            <w:tcW w:w="4454" w:type="dxa"/>
          </w:tcPr>
          <w:p w14:paraId="3A2B1140" w14:textId="084119AA" w:rsidR="00636A93" w:rsidRDefault="0018478D" w:rsidP="00636A93">
            <w:r>
              <w:t>Model version: v1</w:t>
            </w:r>
          </w:p>
        </w:tc>
      </w:tr>
      <w:tr w:rsidR="00636A93" w14:paraId="339CBF7A" w14:textId="77777777" w:rsidTr="00990D33">
        <w:trPr>
          <w:trHeight w:val="500"/>
        </w:trPr>
        <w:tc>
          <w:tcPr>
            <w:tcW w:w="4454" w:type="dxa"/>
          </w:tcPr>
          <w:p w14:paraId="05E990AC" w14:textId="08BC7E02" w:rsidR="00636A93" w:rsidRPr="00636A93" w:rsidRDefault="00691912" w:rsidP="00636A93">
            <w:r w:rsidRPr="00691912">
              <w:t>SAF1B MOTOR WINDG TEMP5 - HRD_8SAF1B_M_WT5.DACA.PV (6400938e344e620007aa425a) DV: V11(11)</w:t>
            </w:r>
          </w:p>
        </w:tc>
        <w:tc>
          <w:tcPr>
            <w:tcW w:w="4454" w:type="dxa"/>
          </w:tcPr>
          <w:p w14:paraId="6C5FD5DF" w14:textId="4482495A" w:rsidR="00636A93" w:rsidRDefault="0018478D" w:rsidP="00636A93">
            <w:r>
              <w:t>Model version: v1</w:t>
            </w:r>
          </w:p>
        </w:tc>
      </w:tr>
      <w:tr w:rsidR="0018478D" w14:paraId="11522AAB" w14:textId="77777777" w:rsidTr="00990D33">
        <w:trPr>
          <w:trHeight w:val="500"/>
        </w:trPr>
        <w:tc>
          <w:tcPr>
            <w:tcW w:w="4454" w:type="dxa"/>
          </w:tcPr>
          <w:p w14:paraId="113D2A0A" w14:textId="5E463AC6" w:rsidR="0018478D" w:rsidRPr="00636A93" w:rsidRDefault="00691912" w:rsidP="00636A93">
            <w:r w:rsidRPr="00691912">
              <w:t>TURBINE REAR GEN BEARING TEMP - HRD_3MAD20CT010.DACA.PV (6400938e8db79900072f0dbd) DV: V6(6)</w:t>
            </w:r>
          </w:p>
        </w:tc>
        <w:tc>
          <w:tcPr>
            <w:tcW w:w="4454" w:type="dxa"/>
          </w:tcPr>
          <w:p w14:paraId="728271BC" w14:textId="7948CA95" w:rsidR="0018478D" w:rsidRDefault="00B93823" w:rsidP="00636A93">
            <w:r>
              <w:t>Model version: v1</w:t>
            </w:r>
          </w:p>
        </w:tc>
      </w:tr>
      <w:tr w:rsidR="0018478D" w14:paraId="653E4865" w14:textId="77777777" w:rsidTr="00990D33">
        <w:trPr>
          <w:trHeight w:val="500"/>
        </w:trPr>
        <w:tc>
          <w:tcPr>
            <w:tcW w:w="4454" w:type="dxa"/>
          </w:tcPr>
          <w:p w14:paraId="2F74BCD8" w14:textId="4983F1E9" w:rsidR="0018478D" w:rsidRPr="00636A93" w:rsidRDefault="00691912" w:rsidP="00636A93">
            <w:r w:rsidRPr="00691912">
              <w:t>GENERATOR WINDING TEMP STATOR 1 - HRD_30MKA10CT010.PV (6400938d344e620007aa4257) DV: V1(1)</w:t>
            </w:r>
          </w:p>
        </w:tc>
        <w:tc>
          <w:tcPr>
            <w:tcW w:w="4454" w:type="dxa"/>
          </w:tcPr>
          <w:p w14:paraId="2C7D7D57" w14:textId="7890BE1F" w:rsidR="0018478D" w:rsidRDefault="00B93823" w:rsidP="00636A93">
            <w:r>
              <w:t>Model version: v1</w:t>
            </w:r>
          </w:p>
        </w:tc>
      </w:tr>
      <w:tr w:rsidR="0018478D" w14:paraId="7A165598" w14:textId="77777777" w:rsidTr="00990D33">
        <w:trPr>
          <w:trHeight w:val="500"/>
        </w:trPr>
        <w:tc>
          <w:tcPr>
            <w:tcW w:w="4454" w:type="dxa"/>
          </w:tcPr>
          <w:p w14:paraId="23FADEE1" w14:textId="687933CC" w:rsidR="0018478D" w:rsidRPr="00636A93" w:rsidRDefault="00691912" w:rsidP="00636A93">
            <w:r w:rsidRPr="00691912">
              <w:t>SH3 O/L SH STEAM PRESURE - HRD_7PT_136B.DACA.PV (6400938de03df300074d3aaa) DV: V5(5)</w:t>
            </w:r>
          </w:p>
        </w:tc>
        <w:tc>
          <w:tcPr>
            <w:tcW w:w="4454" w:type="dxa"/>
          </w:tcPr>
          <w:p w14:paraId="6A4527D7" w14:textId="63DA9F2D" w:rsidR="0018478D" w:rsidRDefault="00B93823" w:rsidP="00636A93">
            <w:r>
              <w:t>Model version: v1</w:t>
            </w:r>
          </w:p>
        </w:tc>
      </w:tr>
      <w:tr w:rsidR="0018478D" w14:paraId="25E86578" w14:textId="77777777" w:rsidTr="00990D33">
        <w:trPr>
          <w:trHeight w:val="500"/>
        </w:trPr>
        <w:tc>
          <w:tcPr>
            <w:tcW w:w="4454" w:type="dxa"/>
          </w:tcPr>
          <w:p w14:paraId="68C56EE8" w14:textId="1A114DDF" w:rsidR="0018478D" w:rsidRPr="00636A93" w:rsidRDefault="00AD1CCD" w:rsidP="00636A93">
            <w:r w:rsidRPr="00AD1CCD">
              <w:t>SAF1B MOTOR WINDG TEMP6 - HRD_8SAF1B_M_WT6.DACA.PV (6400938de03df300074d3aa9) DV: V8(8)</w:t>
            </w:r>
          </w:p>
        </w:tc>
        <w:tc>
          <w:tcPr>
            <w:tcW w:w="4454" w:type="dxa"/>
          </w:tcPr>
          <w:p w14:paraId="793CA08E" w14:textId="57DF958F" w:rsidR="0018478D" w:rsidRDefault="00B93823" w:rsidP="00636A93">
            <w:r>
              <w:t>Model version: v4</w:t>
            </w:r>
          </w:p>
        </w:tc>
      </w:tr>
      <w:tr w:rsidR="0018478D" w14:paraId="32A648EA" w14:textId="77777777" w:rsidTr="00990D33">
        <w:trPr>
          <w:trHeight w:val="500"/>
        </w:trPr>
        <w:tc>
          <w:tcPr>
            <w:tcW w:w="4454" w:type="dxa"/>
          </w:tcPr>
          <w:p w14:paraId="420D5C43" w14:textId="714D2FC3" w:rsidR="0018478D" w:rsidRPr="00636A93" w:rsidRDefault="00AD1CCD" w:rsidP="00636A93">
            <w:r w:rsidRPr="00AD1CCD">
              <w:t>TURBINE FRONT NON_ACTIVE THRUST TEMP - HRD_3MAD10CT015.DACA.PV (6400938de03df300074d3aab) DV: V5(5)</w:t>
            </w:r>
          </w:p>
        </w:tc>
        <w:tc>
          <w:tcPr>
            <w:tcW w:w="4454" w:type="dxa"/>
          </w:tcPr>
          <w:p w14:paraId="15993C2D" w14:textId="6F6CA071" w:rsidR="0018478D" w:rsidRDefault="00B93823" w:rsidP="00636A93">
            <w:r>
              <w:t>Model version: v1</w:t>
            </w:r>
          </w:p>
        </w:tc>
      </w:tr>
      <w:tr w:rsidR="0018478D" w14:paraId="4A32D393" w14:textId="77777777" w:rsidTr="00990D33">
        <w:trPr>
          <w:trHeight w:val="500"/>
        </w:trPr>
        <w:tc>
          <w:tcPr>
            <w:tcW w:w="4454" w:type="dxa"/>
          </w:tcPr>
          <w:p w14:paraId="74C0A6BA" w14:textId="5A28EF61" w:rsidR="0018478D" w:rsidRPr="00636A93" w:rsidRDefault="00AD1CCD" w:rsidP="00636A93">
            <w:r w:rsidRPr="00AD1CCD">
              <w:t>SAF1B MOTOR WINDG TEMP2 - HRD_6SAF1B_M_WT2.DACA.PV (6400938d8db79900072f0dbc) DV: V7(7)</w:t>
            </w:r>
          </w:p>
        </w:tc>
        <w:tc>
          <w:tcPr>
            <w:tcW w:w="4454" w:type="dxa"/>
          </w:tcPr>
          <w:p w14:paraId="1DC92F93" w14:textId="5BA07D7B" w:rsidR="0018478D" w:rsidRDefault="00B93823" w:rsidP="00636A93">
            <w:r>
              <w:t>Model version: v2</w:t>
            </w:r>
          </w:p>
        </w:tc>
      </w:tr>
      <w:tr w:rsidR="0018478D" w14:paraId="0CA71EB6" w14:textId="77777777" w:rsidTr="00990D33">
        <w:trPr>
          <w:trHeight w:val="500"/>
        </w:trPr>
        <w:tc>
          <w:tcPr>
            <w:tcW w:w="4454" w:type="dxa"/>
          </w:tcPr>
          <w:p w14:paraId="6834585D" w14:textId="17E04FDD" w:rsidR="0018478D" w:rsidRPr="00636A93" w:rsidRDefault="00AD1CCD" w:rsidP="00636A93">
            <w:r w:rsidRPr="00AD1CCD">
              <w:t>MAIN STEAM FLOW BLR-8 - HRD_B8_STM_FT_128AB.DACA.PV (6400938d344e620007aa4259) DV: V1(1)</w:t>
            </w:r>
          </w:p>
        </w:tc>
        <w:tc>
          <w:tcPr>
            <w:tcW w:w="4454" w:type="dxa"/>
          </w:tcPr>
          <w:p w14:paraId="3B2EC778" w14:textId="36FAC501" w:rsidR="0018478D" w:rsidRDefault="00B93823" w:rsidP="00636A93">
            <w:r>
              <w:t>Model version: v1</w:t>
            </w:r>
          </w:p>
        </w:tc>
      </w:tr>
      <w:tr w:rsidR="0018478D" w14:paraId="0C9AF538" w14:textId="77777777" w:rsidTr="00990D33">
        <w:trPr>
          <w:trHeight w:val="500"/>
        </w:trPr>
        <w:tc>
          <w:tcPr>
            <w:tcW w:w="4454" w:type="dxa"/>
          </w:tcPr>
          <w:p w14:paraId="4A69611B" w14:textId="70665259" w:rsidR="0018478D" w:rsidRPr="00636A93" w:rsidRDefault="00AD1CCD" w:rsidP="00636A93">
            <w:r w:rsidRPr="00AD1CCD">
              <w:t>BLR7 BAC COOLING WATER I/L HEADER TEMP - HRD_7TE_801.DACA.PV (6400938ee03df300074d3aad) DV: V6(6)</w:t>
            </w:r>
          </w:p>
        </w:tc>
        <w:tc>
          <w:tcPr>
            <w:tcW w:w="4454" w:type="dxa"/>
          </w:tcPr>
          <w:p w14:paraId="47BF2FD6" w14:textId="4D6491BA" w:rsidR="0018478D" w:rsidRDefault="00B93823" w:rsidP="00636A93">
            <w:r>
              <w:t>Model version: v1</w:t>
            </w:r>
          </w:p>
        </w:tc>
      </w:tr>
      <w:tr w:rsidR="0018478D" w14:paraId="602665A4" w14:textId="77777777" w:rsidTr="00990D33">
        <w:trPr>
          <w:trHeight w:val="500"/>
        </w:trPr>
        <w:tc>
          <w:tcPr>
            <w:tcW w:w="4454" w:type="dxa"/>
          </w:tcPr>
          <w:p w14:paraId="60A4732A" w14:textId="20487F10" w:rsidR="0018478D" w:rsidRPr="00636A93" w:rsidRDefault="00AD1CCD" w:rsidP="00636A93">
            <w:r w:rsidRPr="00AD1CCD">
              <w:t>SAF1A MOTOR WINDG TEMP3 - HRD_6SAF1A_M_WT3.DACA.PV (6400938de03df300074d3aa8) DV: V1(1)</w:t>
            </w:r>
          </w:p>
        </w:tc>
        <w:tc>
          <w:tcPr>
            <w:tcW w:w="4454" w:type="dxa"/>
          </w:tcPr>
          <w:p w14:paraId="1FE2F038" w14:textId="5EF4F958" w:rsidR="0018478D" w:rsidRDefault="00B93823" w:rsidP="00636A93">
            <w:r>
              <w:t>Model version: v1 “All models have ‘o’ scores”</w:t>
            </w:r>
          </w:p>
        </w:tc>
      </w:tr>
      <w:tr w:rsidR="0018478D" w14:paraId="6A74677D" w14:textId="77777777" w:rsidTr="00990D33">
        <w:trPr>
          <w:trHeight w:val="500"/>
        </w:trPr>
        <w:tc>
          <w:tcPr>
            <w:tcW w:w="4454" w:type="dxa"/>
          </w:tcPr>
          <w:p w14:paraId="295CD412" w14:textId="1D4358B4" w:rsidR="0018478D" w:rsidRPr="00636A93" w:rsidRDefault="00AD1CCD" w:rsidP="00636A93">
            <w:r w:rsidRPr="00AD1CCD">
              <w:t>MAIN STEAM FLOW BLR-6 - HRD_B6_STM_FT_128AB.DACA.PV (6400938d344e620007aa4258) DV: V1(1)</w:t>
            </w:r>
          </w:p>
        </w:tc>
        <w:tc>
          <w:tcPr>
            <w:tcW w:w="4454" w:type="dxa"/>
          </w:tcPr>
          <w:p w14:paraId="69407FD1" w14:textId="770E81F4" w:rsidR="0018478D" w:rsidRDefault="00B93823" w:rsidP="00636A93">
            <w:r>
              <w:t>Model version: v1</w:t>
            </w:r>
          </w:p>
        </w:tc>
      </w:tr>
      <w:tr w:rsidR="0018478D" w14:paraId="75EB0F95" w14:textId="77777777" w:rsidTr="00990D33">
        <w:trPr>
          <w:trHeight w:val="500"/>
        </w:trPr>
        <w:tc>
          <w:tcPr>
            <w:tcW w:w="4454" w:type="dxa"/>
          </w:tcPr>
          <w:p w14:paraId="23E74858" w14:textId="4D2722BE" w:rsidR="0018478D" w:rsidRPr="00636A93" w:rsidRDefault="00AD1CCD" w:rsidP="00636A93">
            <w:r w:rsidRPr="00AD1CCD">
              <w:t xml:space="preserve">BFP3 Motor </w:t>
            </w:r>
            <w:proofErr w:type="spellStart"/>
            <w:r w:rsidRPr="00AD1CCD">
              <w:t>wdg</w:t>
            </w:r>
            <w:proofErr w:type="spellEnd"/>
            <w:r w:rsidRPr="00AD1CCD">
              <w:t xml:space="preserve"> temp4 - HRD_3LAC30CT504.DACA.PV (6400938de03df300074d3aac) DV: V6(6)</w:t>
            </w:r>
          </w:p>
        </w:tc>
        <w:tc>
          <w:tcPr>
            <w:tcW w:w="4454" w:type="dxa"/>
          </w:tcPr>
          <w:p w14:paraId="7ACF187B" w14:textId="029C5772" w:rsidR="0018478D" w:rsidRDefault="00B93823" w:rsidP="00636A93">
            <w:r>
              <w:t>Model version: v1</w:t>
            </w:r>
          </w:p>
        </w:tc>
      </w:tr>
      <w:tr w:rsidR="0018478D" w14:paraId="58F8C873" w14:textId="77777777" w:rsidTr="00990D33">
        <w:trPr>
          <w:trHeight w:val="500"/>
        </w:trPr>
        <w:tc>
          <w:tcPr>
            <w:tcW w:w="4454" w:type="dxa"/>
          </w:tcPr>
          <w:p w14:paraId="098CC6D9" w14:textId="14F7663C" w:rsidR="0018478D" w:rsidRPr="00636A93" w:rsidRDefault="00AD1CCD" w:rsidP="00636A93">
            <w:r w:rsidRPr="00AD1CCD">
              <w:lastRenderedPageBreak/>
              <w:t>SAF1B MOTOR WINDG TEMP5 - HRD_6SAF1B_M_WT5.DACA.PV (6400938ce03df300074d3aa7) DV: V6(6)</w:t>
            </w:r>
          </w:p>
        </w:tc>
        <w:tc>
          <w:tcPr>
            <w:tcW w:w="4454" w:type="dxa"/>
          </w:tcPr>
          <w:p w14:paraId="78B52927" w14:textId="67F28B31" w:rsidR="0018478D" w:rsidRDefault="00B93823" w:rsidP="00636A93">
            <w:r>
              <w:t>Model version: v3</w:t>
            </w:r>
          </w:p>
        </w:tc>
      </w:tr>
      <w:tr w:rsidR="0018478D" w14:paraId="527D7659" w14:textId="77777777" w:rsidTr="00990D33">
        <w:trPr>
          <w:trHeight w:val="500"/>
        </w:trPr>
        <w:tc>
          <w:tcPr>
            <w:tcW w:w="4454" w:type="dxa"/>
          </w:tcPr>
          <w:p w14:paraId="4CE8FC9F" w14:textId="22CA76EE" w:rsidR="0018478D" w:rsidRPr="00636A93" w:rsidRDefault="00AD1CCD" w:rsidP="00636A93">
            <w:r w:rsidRPr="00AD1CCD">
              <w:t xml:space="preserve">BFP2 Motor </w:t>
            </w:r>
            <w:proofErr w:type="spellStart"/>
            <w:r w:rsidRPr="00AD1CCD">
              <w:t>wdg</w:t>
            </w:r>
            <w:proofErr w:type="spellEnd"/>
            <w:r w:rsidRPr="00AD1CCD">
              <w:t xml:space="preserve"> temp4 - HRD_3LAC20CT504.DACA.PV (6400938d344e620007aa4256) DV: V6(6)</w:t>
            </w:r>
          </w:p>
        </w:tc>
        <w:tc>
          <w:tcPr>
            <w:tcW w:w="4454" w:type="dxa"/>
          </w:tcPr>
          <w:p w14:paraId="21303C13" w14:textId="5ED2D102" w:rsidR="0018478D" w:rsidRDefault="00B93823" w:rsidP="00636A93">
            <w:r>
              <w:t>Model version: v1</w:t>
            </w:r>
          </w:p>
        </w:tc>
      </w:tr>
      <w:tr w:rsidR="0018478D" w14:paraId="1B048D76" w14:textId="77777777" w:rsidTr="00990D33">
        <w:trPr>
          <w:trHeight w:val="500"/>
        </w:trPr>
        <w:tc>
          <w:tcPr>
            <w:tcW w:w="4454" w:type="dxa"/>
          </w:tcPr>
          <w:p w14:paraId="6ADC0E99" w14:textId="3A961C9C" w:rsidR="0018478D" w:rsidRPr="00636A93" w:rsidRDefault="00AD1CCD" w:rsidP="00636A93">
            <w:r w:rsidRPr="00AD1CCD">
              <w:t xml:space="preserve">BFP3 Motor </w:t>
            </w:r>
            <w:proofErr w:type="spellStart"/>
            <w:r w:rsidRPr="00AD1CCD">
              <w:t>wdg</w:t>
            </w:r>
            <w:proofErr w:type="spellEnd"/>
            <w:r w:rsidRPr="00AD1CCD">
              <w:t xml:space="preserve"> temp3 - HRD_3LAC30CT503.DACA.PV (6400938c8db79900072f0dbb) DV: V7(7)</w:t>
            </w:r>
          </w:p>
        </w:tc>
        <w:tc>
          <w:tcPr>
            <w:tcW w:w="4454" w:type="dxa"/>
          </w:tcPr>
          <w:p w14:paraId="1729007E" w14:textId="223E2667" w:rsidR="0018478D" w:rsidRDefault="00B93823" w:rsidP="00636A93">
            <w:r>
              <w:t>Model version: v2</w:t>
            </w:r>
          </w:p>
        </w:tc>
      </w:tr>
      <w:tr w:rsidR="0018478D" w14:paraId="0629F2FD" w14:textId="77777777" w:rsidTr="00990D33">
        <w:trPr>
          <w:trHeight w:val="500"/>
        </w:trPr>
        <w:tc>
          <w:tcPr>
            <w:tcW w:w="4454" w:type="dxa"/>
          </w:tcPr>
          <w:p w14:paraId="1E9D90C4" w14:textId="1A813529" w:rsidR="0018478D" w:rsidRPr="00636A93" w:rsidRDefault="00AD1CCD" w:rsidP="00636A93">
            <w:r w:rsidRPr="00AD1CCD">
              <w:t xml:space="preserve">BFP1 Motor </w:t>
            </w:r>
            <w:proofErr w:type="spellStart"/>
            <w:r w:rsidRPr="00AD1CCD">
              <w:t>wdg</w:t>
            </w:r>
            <w:proofErr w:type="spellEnd"/>
            <w:r w:rsidRPr="00AD1CCD">
              <w:t xml:space="preserve"> temp2 - HRD_3LAC10CT502.DACA.PV (6400938b8db79900072f0db9) DV: V8(8)</w:t>
            </w:r>
          </w:p>
        </w:tc>
        <w:tc>
          <w:tcPr>
            <w:tcW w:w="4454" w:type="dxa"/>
          </w:tcPr>
          <w:p w14:paraId="1DC76993" w14:textId="4623CAFD" w:rsidR="0018478D" w:rsidRDefault="00B93823" w:rsidP="00636A93">
            <w:r>
              <w:t>Model version: v2</w:t>
            </w:r>
          </w:p>
        </w:tc>
      </w:tr>
      <w:tr w:rsidR="0018478D" w14:paraId="3C541973" w14:textId="77777777" w:rsidTr="00990D33">
        <w:trPr>
          <w:trHeight w:val="500"/>
        </w:trPr>
        <w:tc>
          <w:tcPr>
            <w:tcW w:w="4454" w:type="dxa"/>
          </w:tcPr>
          <w:p w14:paraId="075D46B4" w14:textId="54751C9B" w:rsidR="0018478D" w:rsidRPr="00636A93" w:rsidRDefault="00AD1CCD" w:rsidP="00636A93">
            <w:r w:rsidRPr="00AD1CCD">
              <w:t>GENERATOR WINDING TEMP STATOR 1 - HRD_30MKA10CT010.PV (6400938b8db79900072f0db7) DV: V5(5)</w:t>
            </w:r>
          </w:p>
        </w:tc>
        <w:tc>
          <w:tcPr>
            <w:tcW w:w="4454" w:type="dxa"/>
          </w:tcPr>
          <w:p w14:paraId="206E237C" w14:textId="2CD50222" w:rsidR="0018478D" w:rsidRDefault="00B93823" w:rsidP="00636A93">
            <w:r>
              <w:t>Model version: v5</w:t>
            </w:r>
          </w:p>
        </w:tc>
      </w:tr>
      <w:tr w:rsidR="0018478D" w14:paraId="75C967F1" w14:textId="77777777" w:rsidTr="00990D33">
        <w:trPr>
          <w:trHeight w:val="500"/>
        </w:trPr>
        <w:tc>
          <w:tcPr>
            <w:tcW w:w="4454" w:type="dxa"/>
          </w:tcPr>
          <w:p w14:paraId="7C084F5F" w14:textId="53DC3528" w:rsidR="0018478D" w:rsidRPr="00636A93" w:rsidRDefault="00AD1CCD" w:rsidP="00636A93">
            <w:r w:rsidRPr="00AD1CCD">
              <w:t>PA PRESSURE TO APH - HRD_6PT_227A.DACA.PV (64009389e03df300074d3aa2) DV: V5(5)</w:t>
            </w:r>
          </w:p>
        </w:tc>
        <w:tc>
          <w:tcPr>
            <w:tcW w:w="4454" w:type="dxa"/>
          </w:tcPr>
          <w:p w14:paraId="65D9F643" w14:textId="02BF9CC2" w:rsidR="0018478D" w:rsidRDefault="00B93823" w:rsidP="00636A93">
            <w:r>
              <w:t>Model version: v1</w:t>
            </w:r>
          </w:p>
        </w:tc>
      </w:tr>
      <w:tr w:rsidR="0018478D" w14:paraId="6E785AD7" w14:textId="77777777" w:rsidTr="00990D33">
        <w:trPr>
          <w:trHeight w:val="500"/>
        </w:trPr>
        <w:tc>
          <w:tcPr>
            <w:tcW w:w="4454" w:type="dxa"/>
          </w:tcPr>
          <w:p w14:paraId="10FD1C70" w14:textId="7982867F" w:rsidR="0018478D" w:rsidRPr="00636A93" w:rsidRDefault="00AD1CCD" w:rsidP="00636A93">
            <w:r w:rsidRPr="00AD1CCD">
              <w:t>SAF1A MOTOR WINDG TEMP3 - HRD_8SAF1A_M_WT3.DACA.PV (640093898db79900072f0db5) DV: V6(6)</w:t>
            </w:r>
          </w:p>
        </w:tc>
        <w:tc>
          <w:tcPr>
            <w:tcW w:w="4454" w:type="dxa"/>
          </w:tcPr>
          <w:p w14:paraId="5938AE02" w14:textId="336C6DC8" w:rsidR="0018478D" w:rsidRDefault="00B93823" w:rsidP="00636A93">
            <w:r>
              <w:t>Model version: v2</w:t>
            </w:r>
          </w:p>
        </w:tc>
      </w:tr>
      <w:tr w:rsidR="0018478D" w14:paraId="44743057" w14:textId="77777777" w:rsidTr="00990D33">
        <w:trPr>
          <w:trHeight w:val="500"/>
        </w:trPr>
        <w:tc>
          <w:tcPr>
            <w:tcW w:w="4454" w:type="dxa"/>
          </w:tcPr>
          <w:p w14:paraId="5282FDA3" w14:textId="499E6406" w:rsidR="0018478D" w:rsidRPr="00636A93" w:rsidRDefault="00AD1CCD" w:rsidP="00636A93">
            <w:r w:rsidRPr="00AD1CCD">
              <w:t>PRIM.FAN AIR PRES TO APH - HRD_8PT_227B.DACA.PV (640093898db79900072f0db3) DV: V5(5)</w:t>
            </w:r>
          </w:p>
        </w:tc>
        <w:tc>
          <w:tcPr>
            <w:tcW w:w="4454" w:type="dxa"/>
          </w:tcPr>
          <w:p w14:paraId="064948A2" w14:textId="55187AA2" w:rsidR="0018478D" w:rsidRDefault="00B93823" w:rsidP="00636A93">
            <w:r>
              <w:t>Model version: v5</w:t>
            </w:r>
          </w:p>
        </w:tc>
      </w:tr>
      <w:tr w:rsidR="0018478D" w14:paraId="11E04C47" w14:textId="77777777" w:rsidTr="00990D33">
        <w:trPr>
          <w:trHeight w:val="500"/>
        </w:trPr>
        <w:tc>
          <w:tcPr>
            <w:tcW w:w="4454" w:type="dxa"/>
          </w:tcPr>
          <w:p w14:paraId="0B3E1D29" w14:textId="0609FF1E" w:rsidR="0018478D" w:rsidRPr="00636A93" w:rsidRDefault="00AD1CCD" w:rsidP="00636A93">
            <w:r w:rsidRPr="00AD1CCD">
              <w:t>SAF1B MOTOR WINDG TEMP5 - HRD_7SAF1B_M_WT5.DACA.PV (6400938ae03df300074d3aa4) DV: V5(5)</w:t>
            </w:r>
          </w:p>
        </w:tc>
        <w:tc>
          <w:tcPr>
            <w:tcW w:w="4454" w:type="dxa"/>
          </w:tcPr>
          <w:p w14:paraId="68F17347" w14:textId="27258BB8" w:rsidR="0018478D" w:rsidRDefault="00B93823" w:rsidP="00636A93">
            <w:r>
              <w:t>Model version: v1</w:t>
            </w:r>
          </w:p>
        </w:tc>
      </w:tr>
      <w:tr w:rsidR="0018478D" w14:paraId="3D3D1F70" w14:textId="77777777" w:rsidTr="00990D33">
        <w:trPr>
          <w:trHeight w:val="500"/>
        </w:trPr>
        <w:tc>
          <w:tcPr>
            <w:tcW w:w="4454" w:type="dxa"/>
          </w:tcPr>
          <w:p w14:paraId="5F1B1772" w14:textId="3B6D06C2" w:rsidR="0018478D" w:rsidRPr="00636A93" w:rsidRDefault="00AD1CCD" w:rsidP="00636A93">
            <w:r w:rsidRPr="00AD1CCD">
              <w:t>SAF1B MOTOR NDE BEARING TEMP - HRD_6SAF1B_M_BT1.DACA.PV (640093898db79900072f0db4) DV: V6(6)</w:t>
            </w:r>
          </w:p>
        </w:tc>
        <w:tc>
          <w:tcPr>
            <w:tcW w:w="4454" w:type="dxa"/>
          </w:tcPr>
          <w:p w14:paraId="2D5F5498" w14:textId="7CF664C7" w:rsidR="0018478D" w:rsidRDefault="00B93823" w:rsidP="00636A93">
            <w:r>
              <w:t>Model version: v3</w:t>
            </w:r>
          </w:p>
        </w:tc>
      </w:tr>
      <w:tr w:rsidR="0018478D" w14:paraId="598B62CD" w14:textId="77777777" w:rsidTr="00990D33">
        <w:trPr>
          <w:trHeight w:val="500"/>
        </w:trPr>
        <w:tc>
          <w:tcPr>
            <w:tcW w:w="4454" w:type="dxa"/>
          </w:tcPr>
          <w:p w14:paraId="1131F795" w14:textId="0DCDCE00" w:rsidR="0018478D" w:rsidRPr="00636A93" w:rsidRDefault="00AD1CCD" w:rsidP="00636A93">
            <w:r w:rsidRPr="00AD1CCD">
              <w:t xml:space="preserve">BFP1 Motor </w:t>
            </w:r>
            <w:proofErr w:type="spellStart"/>
            <w:r w:rsidRPr="00AD1CCD">
              <w:t>wdg</w:t>
            </w:r>
            <w:proofErr w:type="spellEnd"/>
            <w:r w:rsidRPr="00AD1CCD">
              <w:t xml:space="preserve"> temp4 - HRD_3LAC10CT504.DACA.PV (64009389e03df300074d3aa3) DV: V5(5)</w:t>
            </w:r>
          </w:p>
        </w:tc>
        <w:tc>
          <w:tcPr>
            <w:tcW w:w="4454" w:type="dxa"/>
          </w:tcPr>
          <w:p w14:paraId="44F3D6FC" w14:textId="13852573" w:rsidR="0018478D" w:rsidRDefault="00B93823" w:rsidP="00636A93">
            <w:r>
              <w:t>Model version: v1</w:t>
            </w:r>
          </w:p>
        </w:tc>
      </w:tr>
      <w:tr w:rsidR="0018478D" w14:paraId="5A522365" w14:textId="77777777" w:rsidTr="00990D33">
        <w:trPr>
          <w:trHeight w:val="500"/>
        </w:trPr>
        <w:tc>
          <w:tcPr>
            <w:tcW w:w="4454" w:type="dxa"/>
          </w:tcPr>
          <w:p w14:paraId="3267609C" w14:textId="3B00F744" w:rsidR="0018478D" w:rsidRPr="00636A93" w:rsidRDefault="00AD1CCD" w:rsidP="00636A93">
            <w:r w:rsidRPr="00AD1CCD">
              <w:t>SAF1B MOTOR WINDG TEMP4 - HRD_7SAF1B_M_WT4.DACA.PV (64009388344e620007aa424f) DV: V5(5)</w:t>
            </w:r>
          </w:p>
        </w:tc>
        <w:tc>
          <w:tcPr>
            <w:tcW w:w="4454" w:type="dxa"/>
          </w:tcPr>
          <w:p w14:paraId="42F2090E" w14:textId="75FA69B1" w:rsidR="0018478D" w:rsidRDefault="00B93823" w:rsidP="00636A93">
            <w:r>
              <w:t>Model version: v1</w:t>
            </w:r>
          </w:p>
        </w:tc>
      </w:tr>
      <w:tr w:rsidR="00B93823" w14:paraId="350A3FD5" w14:textId="77777777" w:rsidTr="00990D33">
        <w:trPr>
          <w:trHeight w:val="500"/>
        </w:trPr>
        <w:tc>
          <w:tcPr>
            <w:tcW w:w="4454" w:type="dxa"/>
          </w:tcPr>
          <w:p w14:paraId="0176D20F" w14:textId="0BA1B137" w:rsidR="00B93823" w:rsidRPr="00AD1CCD" w:rsidRDefault="00B93823" w:rsidP="00636A93">
            <w:r w:rsidRPr="00AD1CCD">
              <w:t>SAF1B MOTOR WINDG TEMP</w:t>
            </w:r>
            <w:r>
              <w:t>3</w:t>
            </w:r>
          </w:p>
        </w:tc>
        <w:tc>
          <w:tcPr>
            <w:tcW w:w="4454" w:type="dxa"/>
          </w:tcPr>
          <w:p w14:paraId="46653E0C" w14:textId="544EBC72" w:rsidR="00B93823" w:rsidRDefault="00B93823" w:rsidP="00636A93">
            <w:r>
              <w:t>Model version: v3</w:t>
            </w:r>
          </w:p>
        </w:tc>
      </w:tr>
      <w:tr w:rsidR="0018478D" w14:paraId="0F2E2B0E" w14:textId="77777777" w:rsidTr="00990D33">
        <w:trPr>
          <w:trHeight w:val="500"/>
        </w:trPr>
        <w:tc>
          <w:tcPr>
            <w:tcW w:w="4454" w:type="dxa"/>
          </w:tcPr>
          <w:p w14:paraId="0222A3AD" w14:textId="4100BF03" w:rsidR="0018478D" w:rsidRPr="00636A93" w:rsidRDefault="00AD1CCD" w:rsidP="00636A93">
            <w:r w:rsidRPr="00AD1CCD">
              <w:t>FG PRESURE I/L ECO 1 - HRD_6PT_310.DACA.PV (64009388344e620007aa4250) DV: V7(7)</w:t>
            </w:r>
          </w:p>
        </w:tc>
        <w:tc>
          <w:tcPr>
            <w:tcW w:w="4454" w:type="dxa"/>
          </w:tcPr>
          <w:p w14:paraId="05EDCF16" w14:textId="5448137C" w:rsidR="0018478D" w:rsidRDefault="00B93823" w:rsidP="00636A93">
            <w:r>
              <w:t>Model version: v2</w:t>
            </w:r>
          </w:p>
        </w:tc>
      </w:tr>
      <w:tr w:rsidR="0018478D" w14:paraId="37CFD8B1" w14:textId="77777777" w:rsidTr="00990D33">
        <w:trPr>
          <w:trHeight w:val="500"/>
        </w:trPr>
        <w:tc>
          <w:tcPr>
            <w:tcW w:w="4454" w:type="dxa"/>
          </w:tcPr>
          <w:p w14:paraId="5C8F7F16" w14:textId="4B41A4B3" w:rsidR="0018478D" w:rsidRPr="00636A93" w:rsidRDefault="00AD1CCD" w:rsidP="00636A93">
            <w:r w:rsidRPr="00AD1CCD">
              <w:t>DRUM SAT.STEAM PRESSURE - HRD_7PT_124A.DACA.PV (64009388344e620007aa4251) DV: V5(5)</w:t>
            </w:r>
          </w:p>
        </w:tc>
        <w:tc>
          <w:tcPr>
            <w:tcW w:w="4454" w:type="dxa"/>
          </w:tcPr>
          <w:p w14:paraId="080B6289" w14:textId="7CAF854F" w:rsidR="0018478D" w:rsidRDefault="00B93823" w:rsidP="00636A93">
            <w:r>
              <w:t>Model version: v1</w:t>
            </w:r>
          </w:p>
        </w:tc>
      </w:tr>
      <w:tr w:rsidR="0018478D" w14:paraId="1B90AA07" w14:textId="77777777" w:rsidTr="00990D33">
        <w:trPr>
          <w:trHeight w:val="500"/>
        </w:trPr>
        <w:tc>
          <w:tcPr>
            <w:tcW w:w="4454" w:type="dxa"/>
          </w:tcPr>
          <w:p w14:paraId="1A790729" w14:textId="418D3433" w:rsidR="0018478D" w:rsidRPr="00636A93" w:rsidRDefault="00AD1CCD" w:rsidP="00636A93">
            <w:r w:rsidRPr="00AD1CCD">
              <w:lastRenderedPageBreak/>
              <w:t>SAF1B MOTOR WINDG TEMP4 - HRD_6SAF1B_M_WT4.DACA.PV (64009388344e620007aa4253) DV: V5(5)</w:t>
            </w:r>
          </w:p>
        </w:tc>
        <w:tc>
          <w:tcPr>
            <w:tcW w:w="4454" w:type="dxa"/>
          </w:tcPr>
          <w:p w14:paraId="3014731B" w14:textId="7B168DB0" w:rsidR="0018478D" w:rsidRDefault="00B93823" w:rsidP="00636A93">
            <w:r>
              <w:t>Model version: v4</w:t>
            </w:r>
          </w:p>
        </w:tc>
      </w:tr>
      <w:tr w:rsidR="0018478D" w14:paraId="39EE8CF6" w14:textId="77777777" w:rsidTr="00990D33">
        <w:trPr>
          <w:trHeight w:val="500"/>
        </w:trPr>
        <w:tc>
          <w:tcPr>
            <w:tcW w:w="4454" w:type="dxa"/>
          </w:tcPr>
          <w:p w14:paraId="084553C0" w14:textId="05969C08" w:rsidR="0018478D" w:rsidRPr="00636A93" w:rsidRDefault="00AD1CCD" w:rsidP="00636A93">
            <w:r w:rsidRPr="00AD1CCD">
              <w:t>PA PRESSURE AIRBOX - HRD_7PT_243C.DACA.PV (640093888db79900072f0db2) DV: V1(1)</w:t>
            </w:r>
          </w:p>
        </w:tc>
        <w:tc>
          <w:tcPr>
            <w:tcW w:w="4454" w:type="dxa"/>
          </w:tcPr>
          <w:p w14:paraId="66AA9A4E" w14:textId="6B625EA1" w:rsidR="0018478D" w:rsidRDefault="00B93823" w:rsidP="00636A93">
            <w:r>
              <w:t>Model version: v1</w:t>
            </w:r>
          </w:p>
        </w:tc>
      </w:tr>
      <w:tr w:rsidR="0018478D" w14:paraId="4F6681B5" w14:textId="77777777" w:rsidTr="00990D33">
        <w:trPr>
          <w:trHeight w:val="500"/>
        </w:trPr>
        <w:tc>
          <w:tcPr>
            <w:tcW w:w="4454" w:type="dxa"/>
          </w:tcPr>
          <w:p w14:paraId="20B5FDE7" w14:textId="4A5021BF" w:rsidR="0018478D" w:rsidRPr="00636A93" w:rsidRDefault="00AD1CCD" w:rsidP="00636A93">
            <w:r w:rsidRPr="00AD1CCD">
              <w:t>SAF1A MOTOR WINDG TEMP5 - HRD_8SAF1A_M_WT5.DACA.PV (64009388344e620007aa4252) DV: V6(6)</w:t>
            </w:r>
          </w:p>
        </w:tc>
        <w:tc>
          <w:tcPr>
            <w:tcW w:w="4454" w:type="dxa"/>
          </w:tcPr>
          <w:p w14:paraId="00DA3D18" w14:textId="0A9228CC" w:rsidR="0018478D" w:rsidRDefault="00B93823" w:rsidP="00636A93">
            <w:r>
              <w:t>Model version: v1</w:t>
            </w:r>
          </w:p>
        </w:tc>
      </w:tr>
      <w:tr w:rsidR="0018478D" w14:paraId="2A94C0B2" w14:textId="77777777" w:rsidTr="00990D33">
        <w:trPr>
          <w:trHeight w:val="500"/>
        </w:trPr>
        <w:tc>
          <w:tcPr>
            <w:tcW w:w="4454" w:type="dxa"/>
          </w:tcPr>
          <w:p w14:paraId="0772B3A8" w14:textId="2A4FE370" w:rsidR="0018478D" w:rsidRPr="00636A93" w:rsidRDefault="00AD1CCD" w:rsidP="00636A93">
            <w:r w:rsidRPr="00AD1CCD">
              <w:t>PA PRESSURE TO APH - HRD_8PT_227A.DACA.PV (640093878db79900072f0db0) DV: V6(6)</w:t>
            </w:r>
          </w:p>
        </w:tc>
        <w:tc>
          <w:tcPr>
            <w:tcW w:w="4454" w:type="dxa"/>
          </w:tcPr>
          <w:p w14:paraId="5662E269" w14:textId="2AB38717" w:rsidR="0018478D" w:rsidRDefault="00B93823" w:rsidP="00636A93">
            <w:r>
              <w:t>Model version: v4</w:t>
            </w:r>
          </w:p>
        </w:tc>
      </w:tr>
      <w:tr w:rsidR="0018478D" w14:paraId="249C3971" w14:textId="77777777" w:rsidTr="00990D33">
        <w:trPr>
          <w:trHeight w:val="500"/>
        </w:trPr>
        <w:tc>
          <w:tcPr>
            <w:tcW w:w="4454" w:type="dxa"/>
          </w:tcPr>
          <w:p w14:paraId="10BF68BE" w14:textId="5C3D89DA" w:rsidR="0018478D" w:rsidRPr="00636A93" w:rsidRDefault="00AD1CCD" w:rsidP="00636A93">
            <w:r w:rsidRPr="00AD1CCD">
              <w:t>SH2 O/L STEAM TEMP2 - HRD_7TE_133B.DACA.PV (64009387e03df300074d3a9f) DV: V7(7)</w:t>
            </w:r>
          </w:p>
        </w:tc>
        <w:tc>
          <w:tcPr>
            <w:tcW w:w="4454" w:type="dxa"/>
          </w:tcPr>
          <w:p w14:paraId="1A21FAB9" w14:textId="44523BC5" w:rsidR="0018478D" w:rsidRDefault="00B93823" w:rsidP="00636A93">
            <w:r>
              <w:t>Model version: v1</w:t>
            </w:r>
          </w:p>
        </w:tc>
      </w:tr>
      <w:tr w:rsidR="0018478D" w14:paraId="3E0BF54F" w14:textId="77777777" w:rsidTr="00990D33">
        <w:trPr>
          <w:trHeight w:val="500"/>
        </w:trPr>
        <w:tc>
          <w:tcPr>
            <w:tcW w:w="4454" w:type="dxa"/>
          </w:tcPr>
          <w:p w14:paraId="15923ED4" w14:textId="678D60D3" w:rsidR="0018478D" w:rsidRPr="00636A93" w:rsidRDefault="00AD1CCD" w:rsidP="00636A93">
            <w:r w:rsidRPr="00AD1CCD">
              <w:t>LUB OIL TEMP. - HRD_30MAV40CT910.PV (64009387e03df300074d3a9d) DV: V6(6)</w:t>
            </w:r>
          </w:p>
        </w:tc>
        <w:tc>
          <w:tcPr>
            <w:tcW w:w="4454" w:type="dxa"/>
          </w:tcPr>
          <w:p w14:paraId="268100E4" w14:textId="21CBDA2C" w:rsidR="0018478D" w:rsidRDefault="00B93823" w:rsidP="00636A93">
            <w:r>
              <w:t>Model version: v1</w:t>
            </w:r>
          </w:p>
        </w:tc>
      </w:tr>
      <w:tr w:rsidR="0018478D" w14:paraId="3F43275D" w14:textId="77777777" w:rsidTr="00990D33">
        <w:trPr>
          <w:trHeight w:val="500"/>
        </w:trPr>
        <w:tc>
          <w:tcPr>
            <w:tcW w:w="4454" w:type="dxa"/>
          </w:tcPr>
          <w:p w14:paraId="28E3B160" w14:textId="1444A626" w:rsidR="0018478D" w:rsidRPr="00636A93" w:rsidRDefault="00AD1CCD" w:rsidP="00636A93">
            <w:r w:rsidRPr="00AD1CCD">
              <w:t>SH3 O/L STEAM TEMP2 - HRD_8TE_137B.DACA.PV (64009387e03df300074d3a9e) DV: V8(8)</w:t>
            </w:r>
          </w:p>
        </w:tc>
        <w:tc>
          <w:tcPr>
            <w:tcW w:w="4454" w:type="dxa"/>
          </w:tcPr>
          <w:p w14:paraId="421874BC" w14:textId="692384FB" w:rsidR="0018478D" w:rsidRDefault="007E620E" w:rsidP="00636A93">
            <w:r>
              <w:t>Model version: v7</w:t>
            </w:r>
          </w:p>
        </w:tc>
      </w:tr>
      <w:tr w:rsidR="0018478D" w14:paraId="517E0005" w14:textId="77777777" w:rsidTr="00990D33">
        <w:trPr>
          <w:trHeight w:val="500"/>
        </w:trPr>
        <w:tc>
          <w:tcPr>
            <w:tcW w:w="4454" w:type="dxa"/>
          </w:tcPr>
          <w:p w14:paraId="7039CEC7" w14:textId="2CA7FD02" w:rsidR="0018478D" w:rsidRPr="00636A93" w:rsidRDefault="00AD1CCD" w:rsidP="00636A93">
            <w:r w:rsidRPr="00AD1CCD">
              <w:t>SH2 O/L STEAM TEMP1 - HRD_8TE_133A.DACA.PV (640093868db79900072f0dae) DV: V3(3)</w:t>
            </w:r>
          </w:p>
        </w:tc>
        <w:tc>
          <w:tcPr>
            <w:tcW w:w="4454" w:type="dxa"/>
          </w:tcPr>
          <w:p w14:paraId="74BEA99E" w14:textId="5E45F60C" w:rsidR="0018478D" w:rsidRDefault="007E620E" w:rsidP="00636A93">
            <w:r>
              <w:t>Model version: v2</w:t>
            </w:r>
          </w:p>
        </w:tc>
      </w:tr>
      <w:tr w:rsidR="0018478D" w14:paraId="06FB2C05" w14:textId="77777777" w:rsidTr="00990D33">
        <w:trPr>
          <w:trHeight w:val="500"/>
        </w:trPr>
        <w:tc>
          <w:tcPr>
            <w:tcW w:w="4454" w:type="dxa"/>
          </w:tcPr>
          <w:p w14:paraId="3572A037" w14:textId="13C4BCA4" w:rsidR="0018478D" w:rsidRPr="00636A93" w:rsidRDefault="00AD1CCD" w:rsidP="00636A93">
            <w:r w:rsidRPr="00AD1CCD">
              <w:t>PA PRESSURE AIRBOX - HRD_8PT_243C.DACA.PV (64009386344e620007aa424c) DV: V1(1)</w:t>
            </w:r>
          </w:p>
        </w:tc>
        <w:tc>
          <w:tcPr>
            <w:tcW w:w="4454" w:type="dxa"/>
          </w:tcPr>
          <w:p w14:paraId="09792132" w14:textId="3CFD02ED" w:rsidR="0018478D" w:rsidRDefault="007E620E" w:rsidP="00636A93">
            <w:r>
              <w:t>Model version: v1</w:t>
            </w:r>
          </w:p>
        </w:tc>
      </w:tr>
      <w:tr w:rsidR="0018478D" w14:paraId="183040E4" w14:textId="77777777" w:rsidTr="00990D33">
        <w:trPr>
          <w:trHeight w:val="500"/>
        </w:trPr>
        <w:tc>
          <w:tcPr>
            <w:tcW w:w="4454" w:type="dxa"/>
          </w:tcPr>
          <w:p w14:paraId="63424DDB" w14:textId="0FD65D98" w:rsidR="0018478D" w:rsidRPr="00636A93" w:rsidRDefault="00AD1CCD" w:rsidP="00636A93">
            <w:r w:rsidRPr="00AD1CCD">
              <w:t xml:space="preserve">BFP3 Motor NDE </w:t>
            </w:r>
            <w:proofErr w:type="spellStart"/>
            <w:r w:rsidRPr="00AD1CCD">
              <w:t>brg</w:t>
            </w:r>
            <w:proofErr w:type="spellEnd"/>
            <w:r w:rsidRPr="00AD1CCD">
              <w:t xml:space="preserve"> temp - HRD_3LAC30CT512.DACA.PV (640093868db79900072f0daf) DV: V6(6)</w:t>
            </w:r>
          </w:p>
        </w:tc>
        <w:tc>
          <w:tcPr>
            <w:tcW w:w="4454" w:type="dxa"/>
          </w:tcPr>
          <w:p w14:paraId="01B1AC6B" w14:textId="545DD526" w:rsidR="0018478D" w:rsidRDefault="007E620E" w:rsidP="00636A93">
            <w:r>
              <w:t>Model version: v3</w:t>
            </w:r>
          </w:p>
        </w:tc>
      </w:tr>
      <w:tr w:rsidR="0018478D" w14:paraId="42ED74FC" w14:textId="77777777" w:rsidTr="00990D33">
        <w:trPr>
          <w:trHeight w:val="500"/>
        </w:trPr>
        <w:tc>
          <w:tcPr>
            <w:tcW w:w="4454" w:type="dxa"/>
          </w:tcPr>
          <w:p w14:paraId="13ED0CC1" w14:textId="538CAF0F" w:rsidR="0018478D" w:rsidRPr="00636A93" w:rsidRDefault="00AD1CCD" w:rsidP="00636A93">
            <w:r w:rsidRPr="00AD1CCD">
              <w:t>SAF1A MOTOR WINDG TEMP5 - HRD_7SAF1A_M_WT5.DACA.PV (64009386344e620007aa424e) DV: V5(5)</w:t>
            </w:r>
          </w:p>
        </w:tc>
        <w:tc>
          <w:tcPr>
            <w:tcW w:w="4454" w:type="dxa"/>
          </w:tcPr>
          <w:p w14:paraId="080F02DC" w14:textId="78406DFD" w:rsidR="0018478D" w:rsidRDefault="007E620E" w:rsidP="00636A93">
            <w:r>
              <w:t>“All scores are ‘0’”</w:t>
            </w:r>
          </w:p>
        </w:tc>
      </w:tr>
      <w:tr w:rsidR="0018478D" w14:paraId="4E0418F9" w14:textId="77777777" w:rsidTr="00990D33">
        <w:trPr>
          <w:trHeight w:val="500"/>
        </w:trPr>
        <w:tc>
          <w:tcPr>
            <w:tcW w:w="4454" w:type="dxa"/>
          </w:tcPr>
          <w:p w14:paraId="251B10C5" w14:textId="30BA6709" w:rsidR="0018478D" w:rsidRPr="00636A93" w:rsidRDefault="00AD1CCD" w:rsidP="00636A93">
            <w:r w:rsidRPr="00AD1CCD">
              <w:t>SA FLOW MEASUREMENT - HRD_8FT_276A.CAL1.C[1] (64009386344e620007aa424d) DV: V6(6)</w:t>
            </w:r>
          </w:p>
        </w:tc>
        <w:tc>
          <w:tcPr>
            <w:tcW w:w="4454" w:type="dxa"/>
          </w:tcPr>
          <w:p w14:paraId="1A5F1DBA" w14:textId="7DCFFAB3" w:rsidR="0018478D" w:rsidRDefault="007E620E" w:rsidP="00636A93">
            <w:r>
              <w:t>Model version: v5</w:t>
            </w:r>
          </w:p>
        </w:tc>
      </w:tr>
      <w:tr w:rsidR="0018478D" w14:paraId="1F8A04F4" w14:textId="77777777" w:rsidTr="00990D33">
        <w:trPr>
          <w:trHeight w:val="500"/>
        </w:trPr>
        <w:tc>
          <w:tcPr>
            <w:tcW w:w="4454" w:type="dxa"/>
          </w:tcPr>
          <w:p w14:paraId="38D64F86" w14:textId="5861C232" w:rsidR="0018478D" w:rsidRPr="00636A93" w:rsidRDefault="00AD1CCD" w:rsidP="00636A93">
            <w:r w:rsidRPr="00AD1CCD">
              <w:t xml:space="preserve">Gen Air </w:t>
            </w:r>
            <w:proofErr w:type="spellStart"/>
            <w:r w:rsidRPr="00AD1CCD">
              <w:t>i</w:t>
            </w:r>
            <w:proofErr w:type="spellEnd"/>
            <w:r w:rsidRPr="00AD1CCD">
              <w:t>/l RTD 21B2 - HRD_30MKA10CT052.PV (640093858db79900072f0dad) DV: V5(5)</w:t>
            </w:r>
          </w:p>
        </w:tc>
        <w:tc>
          <w:tcPr>
            <w:tcW w:w="4454" w:type="dxa"/>
          </w:tcPr>
          <w:p w14:paraId="10B58A5E" w14:textId="1C33D9FA" w:rsidR="0018478D" w:rsidRDefault="007E620E" w:rsidP="00636A93">
            <w:r>
              <w:t>Model version: v4</w:t>
            </w:r>
          </w:p>
        </w:tc>
      </w:tr>
      <w:tr w:rsidR="00B4091D" w14:paraId="6AC46046" w14:textId="77777777" w:rsidTr="00990D33">
        <w:trPr>
          <w:trHeight w:val="500"/>
        </w:trPr>
        <w:tc>
          <w:tcPr>
            <w:tcW w:w="4454" w:type="dxa"/>
          </w:tcPr>
          <w:p w14:paraId="60B408BE" w14:textId="4B1D49C4" w:rsidR="00B4091D" w:rsidRPr="00636A93" w:rsidRDefault="00AD1CCD" w:rsidP="00636A93">
            <w:r w:rsidRPr="00AD1CCD">
              <w:t>SH3 O/L SH STEAM PRESURE - HRD_8PT_136B.DACA.PV (64009383344e620007aa4247) DV: V5(5)</w:t>
            </w:r>
          </w:p>
        </w:tc>
        <w:tc>
          <w:tcPr>
            <w:tcW w:w="4454" w:type="dxa"/>
          </w:tcPr>
          <w:p w14:paraId="75C03BD5" w14:textId="4E82B50F" w:rsidR="00B4091D" w:rsidRDefault="007E620E" w:rsidP="00636A93">
            <w:r>
              <w:t>Model version: v3</w:t>
            </w:r>
          </w:p>
        </w:tc>
      </w:tr>
      <w:tr w:rsidR="00B4091D" w14:paraId="56384168" w14:textId="77777777" w:rsidTr="00990D33">
        <w:trPr>
          <w:trHeight w:val="500"/>
        </w:trPr>
        <w:tc>
          <w:tcPr>
            <w:tcW w:w="4454" w:type="dxa"/>
          </w:tcPr>
          <w:p w14:paraId="608781AE" w14:textId="68B51F02" w:rsidR="00B4091D" w:rsidRPr="00636A93" w:rsidRDefault="00AD1CCD" w:rsidP="00636A93">
            <w:r w:rsidRPr="00AD1CCD">
              <w:t xml:space="preserve">BFP3 Motor </w:t>
            </w:r>
            <w:proofErr w:type="spellStart"/>
            <w:r w:rsidRPr="00AD1CCD">
              <w:t>wdg</w:t>
            </w:r>
            <w:proofErr w:type="spellEnd"/>
            <w:r w:rsidRPr="00AD1CCD">
              <w:t xml:space="preserve"> temp5 - HRD_3LAC30CT505.DACA.PV (640093838db79900072f0dab) DV: V6(6)</w:t>
            </w:r>
          </w:p>
        </w:tc>
        <w:tc>
          <w:tcPr>
            <w:tcW w:w="4454" w:type="dxa"/>
          </w:tcPr>
          <w:p w14:paraId="4986DF7B" w14:textId="0768DF76" w:rsidR="00B4091D" w:rsidRDefault="007E620E" w:rsidP="00636A93">
            <w:r>
              <w:t>Model version: v1</w:t>
            </w:r>
          </w:p>
        </w:tc>
      </w:tr>
      <w:tr w:rsidR="00B4091D" w14:paraId="3416FFB1" w14:textId="77777777" w:rsidTr="00990D33">
        <w:trPr>
          <w:trHeight w:val="500"/>
        </w:trPr>
        <w:tc>
          <w:tcPr>
            <w:tcW w:w="4454" w:type="dxa"/>
          </w:tcPr>
          <w:p w14:paraId="4A7B19D8" w14:textId="30C55632" w:rsidR="00B4091D" w:rsidRPr="00636A93" w:rsidRDefault="00AD1CCD" w:rsidP="00636A93">
            <w:r w:rsidRPr="00AD1CCD">
              <w:lastRenderedPageBreak/>
              <w:t>SH3 O/L SH STEAM PRESURE - HRD_8PT_136A.DACA.PV (64009383e03df300074d3a9a) DV: V5(5)</w:t>
            </w:r>
          </w:p>
        </w:tc>
        <w:tc>
          <w:tcPr>
            <w:tcW w:w="4454" w:type="dxa"/>
          </w:tcPr>
          <w:p w14:paraId="6F9B4E47" w14:textId="2C52ED0A" w:rsidR="00B4091D" w:rsidRDefault="007E620E" w:rsidP="00636A93">
            <w:r>
              <w:t>Model version: v2</w:t>
            </w:r>
          </w:p>
        </w:tc>
      </w:tr>
      <w:tr w:rsidR="00B4091D" w14:paraId="021711FE" w14:textId="77777777" w:rsidTr="00990D33">
        <w:trPr>
          <w:trHeight w:val="500"/>
        </w:trPr>
        <w:tc>
          <w:tcPr>
            <w:tcW w:w="4454" w:type="dxa"/>
          </w:tcPr>
          <w:p w14:paraId="380A8F08" w14:textId="295B1EA8" w:rsidR="00B4091D" w:rsidRPr="00636A93" w:rsidRDefault="00AD1CCD" w:rsidP="00636A93">
            <w:r w:rsidRPr="00AD1CCD">
              <w:t>SAF1A MOTOR WINDG TEMP6 - HRD_8SAF1A_M_WT6.DACA.PV (64009383344e620007aa4248) DV: V6(6)</w:t>
            </w:r>
          </w:p>
        </w:tc>
        <w:tc>
          <w:tcPr>
            <w:tcW w:w="4454" w:type="dxa"/>
          </w:tcPr>
          <w:p w14:paraId="081E00F3" w14:textId="23764422" w:rsidR="00B4091D" w:rsidRDefault="007E620E" w:rsidP="00636A93">
            <w:r>
              <w:t>Model version: v5</w:t>
            </w:r>
          </w:p>
        </w:tc>
      </w:tr>
      <w:tr w:rsidR="00B4091D" w14:paraId="588430E0" w14:textId="77777777" w:rsidTr="00990D33">
        <w:trPr>
          <w:trHeight w:val="500"/>
        </w:trPr>
        <w:tc>
          <w:tcPr>
            <w:tcW w:w="4454" w:type="dxa"/>
          </w:tcPr>
          <w:p w14:paraId="7C257F89" w14:textId="05841BE9" w:rsidR="00B4091D" w:rsidRPr="00636A93" w:rsidRDefault="00AD1CCD" w:rsidP="00636A93">
            <w:r w:rsidRPr="00AD1CCD">
              <w:t>FG PRESURE I/L ECO 1 - HRD_7PT_310.DACA.PV (640093838db79900072f0dac) DV: V1(1)</w:t>
            </w:r>
          </w:p>
        </w:tc>
        <w:tc>
          <w:tcPr>
            <w:tcW w:w="4454" w:type="dxa"/>
          </w:tcPr>
          <w:p w14:paraId="459AA3A1" w14:textId="0B20872C" w:rsidR="00B4091D" w:rsidRDefault="007E620E" w:rsidP="00636A93">
            <w:r>
              <w:t>Model version: v1</w:t>
            </w:r>
          </w:p>
        </w:tc>
      </w:tr>
      <w:tr w:rsidR="00B4091D" w14:paraId="0CA9BE56" w14:textId="77777777" w:rsidTr="00990D33">
        <w:trPr>
          <w:trHeight w:val="500"/>
        </w:trPr>
        <w:tc>
          <w:tcPr>
            <w:tcW w:w="4454" w:type="dxa"/>
          </w:tcPr>
          <w:p w14:paraId="5BBDF106" w14:textId="56680CEE" w:rsidR="00B4091D" w:rsidRPr="00636A93" w:rsidRDefault="00AD1CCD" w:rsidP="00636A93">
            <w:r w:rsidRPr="00AD1CCD">
              <w:t>PRIM.FAN AIR PRES TO APH - HRD_7PT_227B.DACA.PV (64009384344e620007aa424b) DV: V1(1)</w:t>
            </w:r>
          </w:p>
        </w:tc>
        <w:tc>
          <w:tcPr>
            <w:tcW w:w="4454" w:type="dxa"/>
          </w:tcPr>
          <w:p w14:paraId="20D45410" w14:textId="79EE6D03" w:rsidR="00B4091D" w:rsidRDefault="007E620E" w:rsidP="00636A93">
            <w:r>
              <w:t>Model version: v1</w:t>
            </w:r>
          </w:p>
        </w:tc>
      </w:tr>
      <w:tr w:rsidR="007E620E" w14:paraId="6D675BBD" w14:textId="77777777" w:rsidTr="00990D33">
        <w:trPr>
          <w:trHeight w:val="500"/>
        </w:trPr>
        <w:tc>
          <w:tcPr>
            <w:tcW w:w="4454" w:type="dxa"/>
          </w:tcPr>
          <w:p w14:paraId="63D602FE" w14:textId="5F5AD74A" w:rsidR="007E620E" w:rsidRPr="00AD1CCD" w:rsidRDefault="007E620E" w:rsidP="00636A93">
            <w:r>
              <w:t>PA PRESSURE AIRBOX</w:t>
            </w:r>
          </w:p>
        </w:tc>
        <w:tc>
          <w:tcPr>
            <w:tcW w:w="4454" w:type="dxa"/>
          </w:tcPr>
          <w:p w14:paraId="243DAECB" w14:textId="3B0221D4" w:rsidR="007E620E" w:rsidRDefault="007E620E" w:rsidP="00636A93">
            <w:r>
              <w:t>Model version: v1</w:t>
            </w:r>
          </w:p>
        </w:tc>
      </w:tr>
      <w:tr w:rsidR="00B4091D" w14:paraId="4E2CC9C9" w14:textId="77777777" w:rsidTr="00990D33">
        <w:trPr>
          <w:trHeight w:val="500"/>
        </w:trPr>
        <w:tc>
          <w:tcPr>
            <w:tcW w:w="4454" w:type="dxa"/>
          </w:tcPr>
          <w:p w14:paraId="1E2EFCE2" w14:textId="21E3DBF6" w:rsidR="00B4091D" w:rsidRPr="00636A93" w:rsidRDefault="00AD1CCD" w:rsidP="00636A93">
            <w:r w:rsidRPr="00AD1CCD">
              <w:t>SAF1A MOTOR WINDG TEMP6 - HRD_7SAF1A_M_WT6.DACA.PV (640093828db79900072f0da9) DV: V5(5)</w:t>
            </w:r>
          </w:p>
        </w:tc>
        <w:tc>
          <w:tcPr>
            <w:tcW w:w="4454" w:type="dxa"/>
          </w:tcPr>
          <w:p w14:paraId="0BA82F57" w14:textId="4AD8F79D" w:rsidR="00B4091D" w:rsidRDefault="007E620E" w:rsidP="00636A93">
            <w:r>
              <w:t>Model version: v1</w:t>
            </w:r>
          </w:p>
        </w:tc>
      </w:tr>
      <w:tr w:rsidR="00B4091D" w14:paraId="105A2C42" w14:textId="77777777" w:rsidTr="00990D33">
        <w:trPr>
          <w:trHeight w:val="500"/>
        </w:trPr>
        <w:tc>
          <w:tcPr>
            <w:tcW w:w="4454" w:type="dxa"/>
          </w:tcPr>
          <w:p w14:paraId="62D34777" w14:textId="3FAD57FF" w:rsidR="00B4091D" w:rsidRPr="00636A93" w:rsidRDefault="00AD1CCD" w:rsidP="00636A93">
            <w:r w:rsidRPr="00AD1CCD">
              <w:t>FG PRESSURRE I/L ECO 1 - HRD_6PT_308.DACA.PV (64009382344e620007aa4246) DV: V1(1)</w:t>
            </w:r>
          </w:p>
        </w:tc>
        <w:tc>
          <w:tcPr>
            <w:tcW w:w="4454" w:type="dxa"/>
          </w:tcPr>
          <w:p w14:paraId="5E697FD6" w14:textId="5BD883BA" w:rsidR="00B4091D" w:rsidRDefault="007E620E" w:rsidP="00636A93">
            <w:r>
              <w:t>Model version: v1</w:t>
            </w:r>
          </w:p>
        </w:tc>
      </w:tr>
      <w:tr w:rsidR="00B4091D" w14:paraId="2760104F" w14:textId="77777777" w:rsidTr="00990D33">
        <w:trPr>
          <w:trHeight w:val="500"/>
        </w:trPr>
        <w:tc>
          <w:tcPr>
            <w:tcW w:w="4454" w:type="dxa"/>
          </w:tcPr>
          <w:p w14:paraId="47E262FA" w14:textId="0BD26934" w:rsidR="00B4091D" w:rsidRPr="00636A93" w:rsidRDefault="00AD1CCD" w:rsidP="00636A93">
            <w:r w:rsidRPr="00AD1CCD">
              <w:t>DRUM SAT STM PR - HRD_6PT_124B.DACA.PV (64009382e03df300074d3a98) DV: V6(6)</w:t>
            </w:r>
          </w:p>
        </w:tc>
        <w:tc>
          <w:tcPr>
            <w:tcW w:w="4454" w:type="dxa"/>
          </w:tcPr>
          <w:p w14:paraId="52FBF7D9" w14:textId="6EAF7D96" w:rsidR="00B4091D" w:rsidRDefault="007E620E" w:rsidP="00636A93">
            <w:r>
              <w:t>Model version: v3</w:t>
            </w:r>
          </w:p>
        </w:tc>
      </w:tr>
      <w:tr w:rsidR="00B4091D" w14:paraId="29275DF0" w14:textId="77777777" w:rsidTr="00990D33">
        <w:trPr>
          <w:trHeight w:val="500"/>
        </w:trPr>
        <w:tc>
          <w:tcPr>
            <w:tcW w:w="4454" w:type="dxa"/>
          </w:tcPr>
          <w:p w14:paraId="4B9CF29D" w14:textId="2615822D" w:rsidR="00B4091D" w:rsidRPr="00636A93" w:rsidRDefault="00AD1CCD" w:rsidP="00636A93">
            <w:r w:rsidRPr="00AD1CCD">
              <w:t>Gen Air O/L RTD 23B - HRD_30MKA10CT062.PV (64009383e03df300074d3a99) DV: V6(6)</w:t>
            </w:r>
          </w:p>
        </w:tc>
        <w:tc>
          <w:tcPr>
            <w:tcW w:w="4454" w:type="dxa"/>
          </w:tcPr>
          <w:p w14:paraId="5F144EFE" w14:textId="4F4C5EC4" w:rsidR="00B4091D" w:rsidRDefault="007E620E" w:rsidP="00636A93">
            <w:r>
              <w:t>Model version: v1</w:t>
            </w:r>
          </w:p>
        </w:tc>
      </w:tr>
      <w:tr w:rsidR="00B4091D" w14:paraId="497F605B" w14:textId="77777777" w:rsidTr="00990D33">
        <w:trPr>
          <w:trHeight w:val="500"/>
        </w:trPr>
        <w:tc>
          <w:tcPr>
            <w:tcW w:w="4454" w:type="dxa"/>
          </w:tcPr>
          <w:p w14:paraId="2293D4DF" w14:textId="2FCF8DE7" w:rsidR="00B4091D" w:rsidRPr="00636A93" w:rsidRDefault="00AD1CCD" w:rsidP="00636A93">
            <w:r w:rsidRPr="00AD1CCD">
              <w:t xml:space="preserve">BFP3 Motor </w:t>
            </w:r>
            <w:proofErr w:type="spellStart"/>
            <w:r w:rsidRPr="00AD1CCD">
              <w:t>wdg</w:t>
            </w:r>
            <w:proofErr w:type="spellEnd"/>
            <w:r w:rsidRPr="00AD1CCD">
              <w:t xml:space="preserve"> temp1 - HRD_3LAC30CT501.DACA.PV (64009382344e620007aa4245) DV: V8(8)</w:t>
            </w:r>
          </w:p>
        </w:tc>
        <w:tc>
          <w:tcPr>
            <w:tcW w:w="4454" w:type="dxa"/>
          </w:tcPr>
          <w:p w14:paraId="1C5A2663" w14:textId="693F1CE5" w:rsidR="00B4091D" w:rsidRDefault="007E620E" w:rsidP="00636A93">
            <w:r>
              <w:t>Model version: v3</w:t>
            </w:r>
          </w:p>
        </w:tc>
      </w:tr>
      <w:tr w:rsidR="00B4091D" w14:paraId="33CDFE7C" w14:textId="77777777" w:rsidTr="00990D33">
        <w:trPr>
          <w:trHeight w:val="500"/>
        </w:trPr>
        <w:tc>
          <w:tcPr>
            <w:tcW w:w="4454" w:type="dxa"/>
          </w:tcPr>
          <w:p w14:paraId="289680F0" w14:textId="2DE0E8DC" w:rsidR="00B4091D" w:rsidRPr="00636A93" w:rsidRDefault="00AD1CCD" w:rsidP="00636A93">
            <w:r w:rsidRPr="00AD1CCD">
              <w:t xml:space="preserve">BFP1 Motor </w:t>
            </w:r>
            <w:proofErr w:type="spellStart"/>
            <w:r w:rsidRPr="00AD1CCD">
              <w:t>wdg</w:t>
            </w:r>
            <w:proofErr w:type="spellEnd"/>
            <w:r w:rsidRPr="00AD1CCD">
              <w:t xml:space="preserve"> temp6 - HRD_3LAC10CT506.DACA.PV (64009382e03df300074d3a97) DV: V7(7)</w:t>
            </w:r>
          </w:p>
        </w:tc>
        <w:tc>
          <w:tcPr>
            <w:tcW w:w="4454" w:type="dxa"/>
          </w:tcPr>
          <w:p w14:paraId="30DD45DD" w14:textId="667F33FD" w:rsidR="00B4091D" w:rsidRDefault="007E620E" w:rsidP="00636A93">
            <w:r>
              <w:t>Model version: v2</w:t>
            </w:r>
          </w:p>
        </w:tc>
      </w:tr>
      <w:tr w:rsidR="00B4091D" w14:paraId="4E8C9721" w14:textId="77777777" w:rsidTr="00990D33">
        <w:trPr>
          <w:trHeight w:val="500"/>
        </w:trPr>
        <w:tc>
          <w:tcPr>
            <w:tcW w:w="4454" w:type="dxa"/>
          </w:tcPr>
          <w:p w14:paraId="015FEC70" w14:textId="0DE0F148" w:rsidR="00B4091D" w:rsidRPr="00636A93" w:rsidRDefault="00AD1CCD" w:rsidP="00636A93">
            <w:r w:rsidRPr="00AD1CCD">
              <w:t>PRIM.FAN AIR PRES TO APH - HRD_6PT_227B.DACA.PV (64009381344e620007aa4243) DV: V1(1)</w:t>
            </w:r>
          </w:p>
        </w:tc>
        <w:tc>
          <w:tcPr>
            <w:tcW w:w="4454" w:type="dxa"/>
          </w:tcPr>
          <w:p w14:paraId="57FE36E3" w14:textId="38FA6B92" w:rsidR="00B4091D" w:rsidRDefault="007E620E" w:rsidP="00636A93">
            <w:r>
              <w:t>Model version: v1</w:t>
            </w:r>
          </w:p>
        </w:tc>
      </w:tr>
      <w:tr w:rsidR="00B4091D" w14:paraId="444D117A" w14:textId="77777777" w:rsidTr="00990D33">
        <w:trPr>
          <w:trHeight w:val="500"/>
        </w:trPr>
        <w:tc>
          <w:tcPr>
            <w:tcW w:w="4454" w:type="dxa"/>
          </w:tcPr>
          <w:p w14:paraId="41200AFD" w14:textId="71E9ED78" w:rsidR="00B4091D" w:rsidRPr="00636A93" w:rsidRDefault="00AD1CCD" w:rsidP="00636A93">
            <w:r w:rsidRPr="00AD1CCD">
              <w:t>FG PRESURE I/L ECO 1 - HRD_8PT_310.DACA.PV (64009381e03df300074d3a92) DV: V1(1)</w:t>
            </w:r>
          </w:p>
        </w:tc>
        <w:tc>
          <w:tcPr>
            <w:tcW w:w="4454" w:type="dxa"/>
          </w:tcPr>
          <w:p w14:paraId="05526082" w14:textId="79FD80C6" w:rsidR="00B4091D" w:rsidRDefault="007E620E" w:rsidP="00636A93">
            <w:r>
              <w:t>Model version: v1</w:t>
            </w:r>
          </w:p>
        </w:tc>
      </w:tr>
      <w:tr w:rsidR="00B4091D" w14:paraId="589E6D2F" w14:textId="77777777" w:rsidTr="00990D33">
        <w:trPr>
          <w:trHeight w:val="500"/>
        </w:trPr>
        <w:tc>
          <w:tcPr>
            <w:tcW w:w="4454" w:type="dxa"/>
          </w:tcPr>
          <w:p w14:paraId="678EBC9E" w14:textId="39ED0AC5" w:rsidR="00B4091D" w:rsidRPr="00636A93" w:rsidRDefault="00AD1CCD" w:rsidP="00636A93">
            <w:r w:rsidRPr="00AD1CCD">
              <w:t xml:space="preserve">BFP2 Motor </w:t>
            </w:r>
            <w:proofErr w:type="spellStart"/>
            <w:r w:rsidRPr="00AD1CCD">
              <w:t>wdg</w:t>
            </w:r>
            <w:proofErr w:type="spellEnd"/>
            <w:r w:rsidRPr="00AD1CCD">
              <w:t xml:space="preserve"> temp3 - HRD_3LAC20CT503.DACA.PV (64009381e03df300074d3a93) DV: V8(8)</w:t>
            </w:r>
          </w:p>
        </w:tc>
        <w:tc>
          <w:tcPr>
            <w:tcW w:w="4454" w:type="dxa"/>
          </w:tcPr>
          <w:p w14:paraId="69E6DC4D" w14:textId="67F1F0F0" w:rsidR="00B4091D" w:rsidRDefault="007E620E" w:rsidP="00636A93">
            <w:r>
              <w:t>Model version: v2</w:t>
            </w:r>
          </w:p>
        </w:tc>
      </w:tr>
      <w:tr w:rsidR="00B4091D" w14:paraId="167F0BE5" w14:textId="77777777" w:rsidTr="00990D33">
        <w:trPr>
          <w:trHeight w:val="500"/>
        </w:trPr>
        <w:tc>
          <w:tcPr>
            <w:tcW w:w="4454" w:type="dxa"/>
          </w:tcPr>
          <w:p w14:paraId="54EA1A25" w14:textId="641DA06E" w:rsidR="00B4091D" w:rsidRPr="00636A93" w:rsidRDefault="00AD1CCD" w:rsidP="00636A93">
            <w:r w:rsidRPr="00AD1CCD">
              <w:t>SH3 O/L SH STEAM PRESURE - HRD_6PT_136A.DACA.PV (64009381e03df300074d3a95) DV: V1(1)</w:t>
            </w:r>
          </w:p>
        </w:tc>
        <w:tc>
          <w:tcPr>
            <w:tcW w:w="4454" w:type="dxa"/>
          </w:tcPr>
          <w:p w14:paraId="33F9F028" w14:textId="47B50BAB" w:rsidR="00B4091D" w:rsidRDefault="007E620E" w:rsidP="00636A93">
            <w:r>
              <w:t>Model version: v1</w:t>
            </w:r>
          </w:p>
        </w:tc>
      </w:tr>
      <w:tr w:rsidR="00B4091D" w14:paraId="56F57B24" w14:textId="77777777" w:rsidTr="00990D33">
        <w:trPr>
          <w:trHeight w:val="500"/>
        </w:trPr>
        <w:tc>
          <w:tcPr>
            <w:tcW w:w="4454" w:type="dxa"/>
          </w:tcPr>
          <w:p w14:paraId="1AF36AF8" w14:textId="7579CB53" w:rsidR="00B4091D" w:rsidRPr="00636A93" w:rsidRDefault="00AD1CCD" w:rsidP="00636A93">
            <w:r w:rsidRPr="00AD1CCD">
              <w:lastRenderedPageBreak/>
              <w:t>DRUM SAT.STEAM PRESSURE - HRD_8PT_124B.DACA.PV (64009380e03df300074d3a8e) DV: V6(6)</w:t>
            </w:r>
          </w:p>
        </w:tc>
        <w:tc>
          <w:tcPr>
            <w:tcW w:w="4454" w:type="dxa"/>
          </w:tcPr>
          <w:p w14:paraId="075B5C6D" w14:textId="078D68DB" w:rsidR="00B4091D" w:rsidRDefault="007E620E" w:rsidP="00636A93">
            <w:r>
              <w:t>Model version: v1</w:t>
            </w:r>
          </w:p>
        </w:tc>
      </w:tr>
      <w:tr w:rsidR="00B4091D" w14:paraId="1574C1B6" w14:textId="77777777" w:rsidTr="00990D33">
        <w:trPr>
          <w:trHeight w:val="500"/>
        </w:trPr>
        <w:tc>
          <w:tcPr>
            <w:tcW w:w="4454" w:type="dxa"/>
          </w:tcPr>
          <w:p w14:paraId="7A8256FB" w14:textId="41375A8F" w:rsidR="00B4091D" w:rsidRPr="00636A93" w:rsidRDefault="00AD1CCD" w:rsidP="00636A93">
            <w:r w:rsidRPr="00AD1CCD">
              <w:t>SH3 O/L STEAM TEMP2 - HRD_7TE_137B.DACA.PV (64009380e03df300074d3a8f) DV: V7(8)</w:t>
            </w:r>
          </w:p>
        </w:tc>
        <w:tc>
          <w:tcPr>
            <w:tcW w:w="4454" w:type="dxa"/>
          </w:tcPr>
          <w:p w14:paraId="754FE799" w14:textId="56FC42D8" w:rsidR="00B4091D" w:rsidRDefault="007E620E" w:rsidP="00636A93">
            <w:r>
              <w:t>Model version: v1</w:t>
            </w:r>
          </w:p>
        </w:tc>
      </w:tr>
      <w:tr w:rsidR="00B4091D" w14:paraId="6EDB56E2" w14:textId="77777777" w:rsidTr="00990D33">
        <w:trPr>
          <w:trHeight w:val="500"/>
        </w:trPr>
        <w:tc>
          <w:tcPr>
            <w:tcW w:w="4454" w:type="dxa"/>
          </w:tcPr>
          <w:p w14:paraId="3A3DBD65" w14:textId="507E1B50" w:rsidR="00B4091D" w:rsidRPr="00636A93" w:rsidRDefault="00AD1CCD" w:rsidP="00636A93">
            <w:r w:rsidRPr="00AD1CCD">
              <w:t>SH2 O/L STEAM TEMP2 - HRD_8TE_133B.DACA.PV (64009380344e620007aa4242) DV: V2(2)</w:t>
            </w:r>
          </w:p>
        </w:tc>
        <w:tc>
          <w:tcPr>
            <w:tcW w:w="4454" w:type="dxa"/>
          </w:tcPr>
          <w:p w14:paraId="6D97AD2C" w14:textId="409A7AFE" w:rsidR="00B4091D" w:rsidRDefault="006605E2" w:rsidP="00636A93">
            <w:r>
              <w:t>Model version: v2</w:t>
            </w:r>
          </w:p>
        </w:tc>
      </w:tr>
      <w:tr w:rsidR="00B4091D" w14:paraId="719FFC86" w14:textId="77777777" w:rsidTr="00990D33">
        <w:trPr>
          <w:trHeight w:val="500"/>
        </w:trPr>
        <w:tc>
          <w:tcPr>
            <w:tcW w:w="4454" w:type="dxa"/>
          </w:tcPr>
          <w:p w14:paraId="75D4DA4F" w14:textId="4A204D6C" w:rsidR="00B4091D" w:rsidRPr="00636A93" w:rsidRDefault="00AD1CCD" w:rsidP="00636A93">
            <w:r w:rsidRPr="00AD1CCD">
              <w:t xml:space="preserve">BFP2 Motor </w:t>
            </w:r>
            <w:proofErr w:type="spellStart"/>
            <w:r w:rsidRPr="00AD1CCD">
              <w:t>wdg</w:t>
            </w:r>
            <w:proofErr w:type="spellEnd"/>
            <w:r w:rsidRPr="00AD1CCD">
              <w:t xml:space="preserve"> temp1 - HRD_3LAC20CT501.DACA.PV (64009381e03df300074d3a90) DV: V8(8)</w:t>
            </w:r>
          </w:p>
        </w:tc>
        <w:tc>
          <w:tcPr>
            <w:tcW w:w="4454" w:type="dxa"/>
          </w:tcPr>
          <w:p w14:paraId="01C80622" w14:textId="2DC5010E" w:rsidR="00B4091D" w:rsidRDefault="006605E2" w:rsidP="00636A93">
            <w:r>
              <w:t>Model version: v3</w:t>
            </w:r>
          </w:p>
        </w:tc>
      </w:tr>
      <w:tr w:rsidR="00B4091D" w14:paraId="5237D55A" w14:textId="77777777" w:rsidTr="00990D33">
        <w:trPr>
          <w:trHeight w:val="500"/>
        </w:trPr>
        <w:tc>
          <w:tcPr>
            <w:tcW w:w="4454" w:type="dxa"/>
          </w:tcPr>
          <w:p w14:paraId="5D675C35" w14:textId="41FB0F99" w:rsidR="00B4091D" w:rsidRPr="00636A93" w:rsidRDefault="00AD1CCD" w:rsidP="00636A93">
            <w:r w:rsidRPr="00AD1CCD">
              <w:t>SAF1B MOTOR WINDG TEMP6 - HRD_6SAF1B_M_WT6.DACA.PV (6400937f8db79900072f0da1) DV: V6(6)</w:t>
            </w:r>
          </w:p>
        </w:tc>
        <w:tc>
          <w:tcPr>
            <w:tcW w:w="4454" w:type="dxa"/>
          </w:tcPr>
          <w:p w14:paraId="61494062" w14:textId="02C4E55C" w:rsidR="00B4091D" w:rsidRDefault="006605E2" w:rsidP="00636A93">
            <w:r>
              <w:t>Model version: v3</w:t>
            </w:r>
          </w:p>
        </w:tc>
      </w:tr>
      <w:tr w:rsidR="00B4091D" w14:paraId="0641FCBF" w14:textId="77777777" w:rsidTr="00990D33">
        <w:trPr>
          <w:trHeight w:val="500"/>
        </w:trPr>
        <w:tc>
          <w:tcPr>
            <w:tcW w:w="4454" w:type="dxa"/>
          </w:tcPr>
          <w:p w14:paraId="672D430C" w14:textId="1FD3E0B0" w:rsidR="00B4091D" w:rsidRPr="00636A93" w:rsidRDefault="00AD1CCD" w:rsidP="00636A93">
            <w:r w:rsidRPr="00AD1CCD">
              <w:t>MAIN STEAM FLOW BLR-8 - HRD_B8_STM_FT_128AB.DACA.PV (6400937f344e620007aa423d) DV: V1(1)</w:t>
            </w:r>
          </w:p>
        </w:tc>
        <w:tc>
          <w:tcPr>
            <w:tcW w:w="4454" w:type="dxa"/>
          </w:tcPr>
          <w:p w14:paraId="4E71FE9F" w14:textId="569FB637" w:rsidR="00B4091D" w:rsidRDefault="006605E2" w:rsidP="00636A93">
            <w:r>
              <w:t>Model version: v1</w:t>
            </w:r>
          </w:p>
        </w:tc>
      </w:tr>
      <w:tr w:rsidR="00B4091D" w14:paraId="44B77529" w14:textId="77777777" w:rsidTr="00990D33">
        <w:trPr>
          <w:trHeight w:val="500"/>
        </w:trPr>
        <w:tc>
          <w:tcPr>
            <w:tcW w:w="4454" w:type="dxa"/>
          </w:tcPr>
          <w:p w14:paraId="0E138659" w14:textId="7FA3B525" w:rsidR="00B4091D" w:rsidRPr="00636A93" w:rsidRDefault="00AD1CCD" w:rsidP="00636A93">
            <w:r w:rsidRPr="00AD1CCD">
              <w:t>SAF1B MOTOR WINDG TEMP6 - HRD_7SAF1B_M_WT6.DACA.PV (6400937f344e620007aa423e) DV: V6(6)</w:t>
            </w:r>
          </w:p>
        </w:tc>
        <w:tc>
          <w:tcPr>
            <w:tcW w:w="4454" w:type="dxa"/>
          </w:tcPr>
          <w:p w14:paraId="1E15C872" w14:textId="111E92D4" w:rsidR="00B4091D" w:rsidRDefault="006605E2" w:rsidP="00636A93">
            <w:r>
              <w:t>“All scores are ‘0’”</w:t>
            </w:r>
          </w:p>
        </w:tc>
      </w:tr>
      <w:tr w:rsidR="00B4091D" w14:paraId="6FD6ADB1" w14:textId="77777777" w:rsidTr="00990D33">
        <w:trPr>
          <w:trHeight w:val="500"/>
        </w:trPr>
        <w:tc>
          <w:tcPr>
            <w:tcW w:w="4454" w:type="dxa"/>
          </w:tcPr>
          <w:p w14:paraId="75DE6B9C" w14:textId="21227645" w:rsidR="00B4091D" w:rsidRPr="00636A93" w:rsidRDefault="00AD1CCD" w:rsidP="00636A93">
            <w:r w:rsidRPr="00AD1CCD">
              <w:t>SAF1A MOTOR WINDG TEMP1 - HRD_7SAF1A_M_WT1.DACA.PV (6400937f8db79900072f0da2) DV: V6(6)</w:t>
            </w:r>
          </w:p>
        </w:tc>
        <w:tc>
          <w:tcPr>
            <w:tcW w:w="4454" w:type="dxa"/>
          </w:tcPr>
          <w:p w14:paraId="70D328F2" w14:textId="5CF37D78" w:rsidR="00B4091D" w:rsidRDefault="006605E2" w:rsidP="00636A93">
            <w:r>
              <w:t>Model version: v1</w:t>
            </w:r>
          </w:p>
        </w:tc>
      </w:tr>
      <w:tr w:rsidR="00B4091D" w14:paraId="37400056" w14:textId="77777777" w:rsidTr="00990D33">
        <w:trPr>
          <w:trHeight w:val="500"/>
        </w:trPr>
        <w:tc>
          <w:tcPr>
            <w:tcW w:w="4454" w:type="dxa"/>
          </w:tcPr>
          <w:p w14:paraId="2CD2BFA0" w14:textId="5670538D" w:rsidR="00B4091D" w:rsidRPr="00636A93" w:rsidRDefault="00AD1CCD" w:rsidP="00636A93">
            <w:r w:rsidRPr="00AD1CCD">
              <w:t>GENERATOR WINDING TEMP STATOR 2 - HRD_30MKA10CT012.PV (6400937f8db79900072f0da4) DV: V6(6)</w:t>
            </w:r>
          </w:p>
        </w:tc>
        <w:tc>
          <w:tcPr>
            <w:tcW w:w="4454" w:type="dxa"/>
          </w:tcPr>
          <w:p w14:paraId="2C0E2F79" w14:textId="7DC23A79" w:rsidR="00B4091D" w:rsidRDefault="006605E2" w:rsidP="00636A93">
            <w:r>
              <w:t>Model version: v5</w:t>
            </w:r>
          </w:p>
        </w:tc>
      </w:tr>
      <w:tr w:rsidR="00B4091D" w14:paraId="541706EC" w14:textId="77777777" w:rsidTr="00990D33">
        <w:trPr>
          <w:trHeight w:val="500"/>
        </w:trPr>
        <w:tc>
          <w:tcPr>
            <w:tcW w:w="4454" w:type="dxa"/>
          </w:tcPr>
          <w:p w14:paraId="3B986E74" w14:textId="67624B0F" w:rsidR="00B4091D" w:rsidRPr="00636A93" w:rsidRDefault="00AD1CCD" w:rsidP="00636A93">
            <w:r w:rsidRPr="00AD1CCD">
              <w:t>SAF1A MOTOR WINDG TEMP6 - HRD_6SAF1A_M_WT6.DACA.PV (6400937f344e620007aa4240) DV: V1(1)</w:t>
            </w:r>
          </w:p>
        </w:tc>
        <w:tc>
          <w:tcPr>
            <w:tcW w:w="4454" w:type="dxa"/>
          </w:tcPr>
          <w:p w14:paraId="61D21907" w14:textId="1F4A2BD8" w:rsidR="00B4091D" w:rsidRDefault="006605E2" w:rsidP="00636A93">
            <w:r>
              <w:t>Model version: v1</w:t>
            </w:r>
          </w:p>
        </w:tc>
      </w:tr>
      <w:tr w:rsidR="00B4091D" w14:paraId="635EE652" w14:textId="77777777" w:rsidTr="00990D33">
        <w:trPr>
          <w:trHeight w:val="500"/>
        </w:trPr>
        <w:tc>
          <w:tcPr>
            <w:tcW w:w="4454" w:type="dxa"/>
          </w:tcPr>
          <w:p w14:paraId="34B2F3BE" w14:textId="66999728" w:rsidR="00B4091D" w:rsidRPr="00636A93" w:rsidRDefault="00EB5AE7" w:rsidP="00636A93">
            <w:r w:rsidRPr="00EB5AE7">
              <w:t>SAF1A MOTOR WINDG TEMP1 - HRD_8SAF1A_M_WT1.DACA.PV (6400937ee03df300074d3a8a) DV: V7(7)</w:t>
            </w:r>
          </w:p>
        </w:tc>
        <w:tc>
          <w:tcPr>
            <w:tcW w:w="4454" w:type="dxa"/>
          </w:tcPr>
          <w:p w14:paraId="503D8688" w14:textId="7B80C8EB" w:rsidR="00B4091D" w:rsidRDefault="006605E2" w:rsidP="00636A93">
            <w:r>
              <w:t>Model version: v1</w:t>
            </w:r>
          </w:p>
        </w:tc>
      </w:tr>
      <w:tr w:rsidR="00B4091D" w14:paraId="0FC1F6FB" w14:textId="77777777" w:rsidTr="00990D33">
        <w:trPr>
          <w:trHeight w:val="500"/>
        </w:trPr>
        <w:tc>
          <w:tcPr>
            <w:tcW w:w="4454" w:type="dxa"/>
          </w:tcPr>
          <w:p w14:paraId="1F8DC9ED" w14:textId="26B13D34" w:rsidR="00B4091D" w:rsidRPr="00636A93" w:rsidRDefault="00EB5AE7" w:rsidP="00636A93">
            <w:r w:rsidRPr="00EB5AE7">
              <w:t>TOTAL FW FLOW TO FCV STN - HRD_6FT_101B.FEEDWTR_COMP.C[1] (6400937e344e620007aa423b) DV: V1(1)</w:t>
            </w:r>
          </w:p>
        </w:tc>
        <w:tc>
          <w:tcPr>
            <w:tcW w:w="4454" w:type="dxa"/>
          </w:tcPr>
          <w:p w14:paraId="1D8844BE" w14:textId="16A8DC34" w:rsidR="00B4091D" w:rsidRDefault="006605E2" w:rsidP="00636A93">
            <w:r>
              <w:t>Model version: v1</w:t>
            </w:r>
          </w:p>
        </w:tc>
      </w:tr>
      <w:tr w:rsidR="00B4091D" w14:paraId="438D3370" w14:textId="77777777" w:rsidTr="00990D33">
        <w:trPr>
          <w:trHeight w:val="500"/>
        </w:trPr>
        <w:tc>
          <w:tcPr>
            <w:tcW w:w="4454" w:type="dxa"/>
          </w:tcPr>
          <w:p w14:paraId="03489AEF" w14:textId="65E6B54E" w:rsidR="00B4091D" w:rsidRPr="00636A93" w:rsidRDefault="00EB5AE7" w:rsidP="00636A93">
            <w:r w:rsidRPr="00EB5AE7">
              <w:t>PA PRESSURE AIRBOX - HRD_7PT_243B.DACA.PV (6400937f344e620007aa423c) DV: V1(1)</w:t>
            </w:r>
          </w:p>
        </w:tc>
        <w:tc>
          <w:tcPr>
            <w:tcW w:w="4454" w:type="dxa"/>
          </w:tcPr>
          <w:p w14:paraId="136C79E6" w14:textId="6714820B" w:rsidR="00B4091D" w:rsidRDefault="006605E2" w:rsidP="00636A93">
            <w:r>
              <w:t>Model version: v1</w:t>
            </w:r>
          </w:p>
        </w:tc>
      </w:tr>
      <w:tr w:rsidR="00B4091D" w14:paraId="0A507377" w14:textId="77777777" w:rsidTr="00990D33">
        <w:trPr>
          <w:trHeight w:val="500"/>
        </w:trPr>
        <w:tc>
          <w:tcPr>
            <w:tcW w:w="4454" w:type="dxa"/>
          </w:tcPr>
          <w:p w14:paraId="44333CB5" w14:textId="1DE41EBD" w:rsidR="00B4091D" w:rsidRPr="00636A93" w:rsidRDefault="00EB5AE7" w:rsidP="00636A93">
            <w:r w:rsidRPr="00EB5AE7">
              <w:t>TOTAL FW FLOW TO FCV STN - HRD_8FT_101B.FEEDWTR_COMP.C[1] (6400937ee03df300074d3a8b) DV: V6(6)</w:t>
            </w:r>
          </w:p>
        </w:tc>
        <w:tc>
          <w:tcPr>
            <w:tcW w:w="4454" w:type="dxa"/>
          </w:tcPr>
          <w:p w14:paraId="7CACC00B" w14:textId="7259BF82" w:rsidR="00B4091D" w:rsidRDefault="006605E2" w:rsidP="00636A93">
            <w:r>
              <w:t>Model version: v2</w:t>
            </w:r>
          </w:p>
        </w:tc>
      </w:tr>
      <w:tr w:rsidR="00B4091D" w14:paraId="2D6CCC0F" w14:textId="77777777" w:rsidTr="00990D33">
        <w:trPr>
          <w:trHeight w:val="500"/>
        </w:trPr>
        <w:tc>
          <w:tcPr>
            <w:tcW w:w="4454" w:type="dxa"/>
          </w:tcPr>
          <w:p w14:paraId="295E87EE" w14:textId="347BC6AC" w:rsidR="00B4091D" w:rsidRPr="00636A93" w:rsidRDefault="00EB5AE7" w:rsidP="00636A93">
            <w:r w:rsidRPr="00EB5AE7">
              <w:t>SAF1A MOTOR WINDG TEMP4 - HRD_7SAF1A_M_WT4.DACA.PV (6400937ee03df300074d3a8d) DV: V6(6)</w:t>
            </w:r>
          </w:p>
        </w:tc>
        <w:tc>
          <w:tcPr>
            <w:tcW w:w="4454" w:type="dxa"/>
          </w:tcPr>
          <w:p w14:paraId="2A9190CD" w14:textId="7814D00A" w:rsidR="00B4091D" w:rsidRDefault="006605E2" w:rsidP="00636A93">
            <w:r>
              <w:t>Model version: v1</w:t>
            </w:r>
          </w:p>
        </w:tc>
      </w:tr>
      <w:tr w:rsidR="00EB5AE7" w14:paraId="2093CB5D" w14:textId="77777777" w:rsidTr="00990D33">
        <w:trPr>
          <w:trHeight w:val="500"/>
        </w:trPr>
        <w:tc>
          <w:tcPr>
            <w:tcW w:w="4454" w:type="dxa"/>
          </w:tcPr>
          <w:p w14:paraId="599F968E" w14:textId="6553825E" w:rsidR="00EB5AE7" w:rsidRPr="00EB5AE7" w:rsidRDefault="002D1BB7" w:rsidP="00636A93">
            <w:r w:rsidRPr="002D1BB7">
              <w:lastRenderedPageBreak/>
              <w:t xml:space="preserve">BFP1 Motor NDE </w:t>
            </w:r>
            <w:proofErr w:type="spellStart"/>
            <w:r w:rsidRPr="002D1BB7">
              <w:t>brg</w:t>
            </w:r>
            <w:proofErr w:type="spellEnd"/>
            <w:r w:rsidRPr="002D1BB7">
              <w:t xml:space="preserve"> temp - HRD_3LAC10CT512.DACA.PV (6400937e344e620007aa423a) DV: V1(1)</w:t>
            </w:r>
          </w:p>
        </w:tc>
        <w:tc>
          <w:tcPr>
            <w:tcW w:w="4454" w:type="dxa"/>
          </w:tcPr>
          <w:p w14:paraId="5A5F9995" w14:textId="517E0C8A" w:rsidR="00EB5AE7" w:rsidRDefault="006605E2" w:rsidP="00636A93">
            <w:r>
              <w:t>Model version: v1</w:t>
            </w:r>
          </w:p>
        </w:tc>
      </w:tr>
      <w:tr w:rsidR="00EB5AE7" w14:paraId="32A2DA1F" w14:textId="77777777" w:rsidTr="00990D33">
        <w:trPr>
          <w:trHeight w:val="500"/>
        </w:trPr>
        <w:tc>
          <w:tcPr>
            <w:tcW w:w="4454" w:type="dxa"/>
          </w:tcPr>
          <w:p w14:paraId="2D2CE128" w14:textId="2468146C" w:rsidR="00EB5AE7" w:rsidRPr="00EB5AE7" w:rsidRDefault="002D1BB7" w:rsidP="00636A93">
            <w:r w:rsidRPr="002D1BB7">
              <w:t xml:space="preserve">BFP1 Motor </w:t>
            </w:r>
            <w:proofErr w:type="spellStart"/>
            <w:r w:rsidRPr="002D1BB7">
              <w:t>wdg</w:t>
            </w:r>
            <w:proofErr w:type="spellEnd"/>
            <w:r w:rsidRPr="002D1BB7">
              <w:t xml:space="preserve"> temp3 - HRD_3LAC10CT503.DACA.PV (6400937ee03df300074d3a8c) DV: V1(1)</w:t>
            </w:r>
          </w:p>
        </w:tc>
        <w:tc>
          <w:tcPr>
            <w:tcW w:w="4454" w:type="dxa"/>
          </w:tcPr>
          <w:p w14:paraId="2DC67C7F" w14:textId="6BB3DC2D" w:rsidR="00EB5AE7" w:rsidRDefault="006605E2" w:rsidP="00636A93">
            <w:r>
              <w:t>Model version: v1</w:t>
            </w:r>
          </w:p>
        </w:tc>
      </w:tr>
      <w:tr w:rsidR="00EB5AE7" w14:paraId="2D069B3F" w14:textId="77777777" w:rsidTr="00990D33">
        <w:trPr>
          <w:trHeight w:val="500"/>
        </w:trPr>
        <w:tc>
          <w:tcPr>
            <w:tcW w:w="4454" w:type="dxa"/>
          </w:tcPr>
          <w:p w14:paraId="10562BC1" w14:textId="29818532" w:rsidR="00EB5AE7" w:rsidRPr="00EB5AE7" w:rsidRDefault="002D1BB7" w:rsidP="00636A93">
            <w:r w:rsidRPr="002D1BB7">
              <w:t>SAF1B MOTOR WINDG TEMP2 - HRD_8SAF1B_M_WT2.DACA.PV (6400937b8db79900072f0d9e) DV: V6(6)</w:t>
            </w:r>
          </w:p>
        </w:tc>
        <w:tc>
          <w:tcPr>
            <w:tcW w:w="4454" w:type="dxa"/>
          </w:tcPr>
          <w:p w14:paraId="54D93D04" w14:textId="6E12A694" w:rsidR="00EB5AE7" w:rsidRDefault="006605E2" w:rsidP="00636A93">
            <w:r>
              <w:t>Model version: v1</w:t>
            </w:r>
          </w:p>
        </w:tc>
      </w:tr>
      <w:tr w:rsidR="00EB5AE7" w14:paraId="25EA7BA4" w14:textId="77777777" w:rsidTr="00990D33">
        <w:trPr>
          <w:trHeight w:val="500"/>
        </w:trPr>
        <w:tc>
          <w:tcPr>
            <w:tcW w:w="4454" w:type="dxa"/>
          </w:tcPr>
          <w:p w14:paraId="090D7E4E" w14:textId="77E0C9A3" w:rsidR="00EB5AE7" w:rsidRPr="00EB5AE7" w:rsidRDefault="002D1BB7" w:rsidP="00636A93">
            <w:r w:rsidRPr="002D1BB7">
              <w:t>PA PRESSURE AIRBOX - HRD_8PT_243B.DACA.PV (6400937b344e620007aa4238) DV: V1(1)</w:t>
            </w:r>
          </w:p>
        </w:tc>
        <w:tc>
          <w:tcPr>
            <w:tcW w:w="4454" w:type="dxa"/>
          </w:tcPr>
          <w:p w14:paraId="65B32DA2" w14:textId="5C8D5BE6" w:rsidR="00EB5AE7" w:rsidRDefault="006605E2" w:rsidP="00636A93">
            <w:r>
              <w:t>Model version: v1</w:t>
            </w:r>
          </w:p>
        </w:tc>
      </w:tr>
      <w:tr w:rsidR="00EB5AE7" w14:paraId="2A7D6570" w14:textId="77777777" w:rsidTr="00990D33">
        <w:trPr>
          <w:trHeight w:val="500"/>
        </w:trPr>
        <w:tc>
          <w:tcPr>
            <w:tcW w:w="4454" w:type="dxa"/>
          </w:tcPr>
          <w:p w14:paraId="31770955" w14:textId="2F0FF2A2" w:rsidR="00EB5AE7" w:rsidRPr="00EB5AE7" w:rsidRDefault="002D1BB7" w:rsidP="00636A93">
            <w:r w:rsidRPr="002D1BB7">
              <w:t>SH3 O/L SH STEAM PRESURE - HRD_7PT_136A.DACA.PV (6400937b344e620007aa4239) DV: V6(6)</w:t>
            </w:r>
          </w:p>
        </w:tc>
        <w:tc>
          <w:tcPr>
            <w:tcW w:w="4454" w:type="dxa"/>
          </w:tcPr>
          <w:p w14:paraId="3EADBECC" w14:textId="360B6231" w:rsidR="00EB5AE7" w:rsidRDefault="006605E2" w:rsidP="00636A93">
            <w:r>
              <w:t>Model version: v1</w:t>
            </w:r>
          </w:p>
        </w:tc>
      </w:tr>
      <w:tr w:rsidR="00EB5AE7" w14:paraId="3EA14198" w14:textId="77777777" w:rsidTr="00990D33">
        <w:trPr>
          <w:trHeight w:val="500"/>
        </w:trPr>
        <w:tc>
          <w:tcPr>
            <w:tcW w:w="4454" w:type="dxa"/>
          </w:tcPr>
          <w:p w14:paraId="5426FB7C" w14:textId="0DC9362F" w:rsidR="00EB5AE7" w:rsidRPr="00EB5AE7" w:rsidRDefault="002D1BB7" w:rsidP="00636A93">
            <w:r w:rsidRPr="002D1BB7">
              <w:t>BLR11 BAC COOLING WATER I/L HEADER TEMP - HRD_8TE_801.DACA.PV (6400937b8db79900072f0d9f) DV: V1(1)</w:t>
            </w:r>
          </w:p>
        </w:tc>
        <w:tc>
          <w:tcPr>
            <w:tcW w:w="4454" w:type="dxa"/>
          </w:tcPr>
          <w:p w14:paraId="768A9C76" w14:textId="6DC2D142" w:rsidR="00EB5AE7" w:rsidRDefault="006605E2" w:rsidP="00636A93">
            <w:r>
              <w:t>Model version: v1</w:t>
            </w:r>
          </w:p>
        </w:tc>
      </w:tr>
      <w:tr w:rsidR="00EB5AE7" w14:paraId="2EAD57B8" w14:textId="77777777" w:rsidTr="00990D33">
        <w:trPr>
          <w:trHeight w:val="500"/>
        </w:trPr>
        <w:tc>
          <w:tcPr>
            <w:tcW w:w="4454" w:type="dxa"/>
          </w:tcPr>
          <w:p w14:paraId="133BF7E8" w14:textId="7F5C8054" w:rsidR="00EB5AE7" w:rsidRPr="00EB5AE7" w:rsidRDefault="002D1BB7" w:rsidP="00636A93">
            <w:r w:rsidRPr="002D1BB7">
              <w:t xml:space="preserve">Gen Air </w:t>
            </w:r>
            <w:proofErr w:type="spellStart"/>
            <w:r w:rsidRPr="002D1BB7">
              <w:t>i</w:t>
            </w:r>
            <w:proofErr w:type="spellEnd"/>
            <w:r w:rsidRPr="002D1BB7">
              <w:t>/l RTD 21A1 - HRD_30MKA10CT050.PV (6400937be03df300074d3a88) DV: V1(1)</w:t>
            </w:r>
          </w:p>
        </w:tc>
        <w:tc>
          <w:tcPr>
            <w:tcW w:w="4454" w:type="dxa"/>
          </w:tcPr>
          <w:p w14:paraId="7EA22D35" w14:textId="65E2BA8C" w:rsidR="00EB5AE7" w:rsidRDefault="006605E2" w:rsidP="00636A93">
            <w:r>
              <w:t>Model version: v1</w:t>
            </w:r>
          </w:p>
        </w:tc>
      </w:tr>
      <w:tr w:rsidR="00EB5AE7" w14:paraId="35B21D3A" w14:textId="77777777" w:rsidTr="00990D33">
        <w:trPr>
          <w:trHeight w:val="500"/>
        </w:trPr>
        <w:tc>
          <w:tcPr>
            <w:tcW w:w="4454" w:type="dxa"/>
          </w:tcPr>
          <w:p w14:paraId="43ED8BC6" w14:textId="318FBC7D" w:rsidR="00EB5AE7" w:rsidRPr="00EB5AE7" w:rsidRDefault="002D1BB7" w:rsidP="00636A93">
            <w:r w:rsidRPr="002D1BB7">
              <w:t>MAIN STEAM FLOW BLR-8 - HRD_B8_STM_FT_128AB.DACA.PV (6400937ce03df300074d3a89) DV: V6(6)</w:t>
            </w:r>
          </w:p>
        </w:tc>
        <w:tc>
          <w:tcPr>
            <w:tcW w:w="4454" w:type="dxa"/>
          </w:tcPr>
          <w:p w14:paraId="0B181389" w14:textId="22310E28" w:rsidR="00EB5AE7" w:rsidRDefault="006605E2" w:rsidP="00636A93">
            <w:r>
              <w:t>Model version: v3</w:t>
            </w:r>
          </w:p>
        </w:tc>
      </w:tr>
      <w:tr w:rsidR="00EB5AE7" w14:paraId="377D4A78" w14:textId="77777777" w:rsidTr="00990D33">
        <w:trPr>
          <w:trHeight w:val="500"/>
        </w:trPr>
        <w:tc>
          <w:tcPr>
            <w:tcW w:w="4454" w:type="dxa"/>
          </w:tcPr>
          <w:p w14:paraId="5E5D213E" w14:textId="682F48C5" w:rsidR="00EB5AE7" w:rsidRPr="00EB5AE7" w:rsidRDefault="002D1BB7" w:rsidP="00636A93">
            <w:r w:rsidRPr="002D1BB7">
              <w:t>SAF1A MOTOR WINDG TEMP4 - HRD_8SAF1A_M_WT4.DACA.PV (640093798db79900072f0d9d) DV: V6(6)</w:t>
            </w:r>
          </w:p>
        </w:tc>
        <w:tc>
          <w:tcPr>
            <w:tcW w:w="4454" w:type="dxa"/>
          </w:tcPr>
          <w:p w14:paraId="35D13F7C" w14:textId="4EF8D605" w:rsidR="00EB5AE7" w:rsidRDefault="006605E2" w:rsidP="00636A93">
            <w:r>
              <w:t>Model version: v1</w:t>
            </w:r>
          </w:p>
        </w:tc>
      </w:tr>
      <w:tr w:rsidR="00EB5AE7" w14:paraId="1041986C" w14:textId="77777777" w:rsidTr="00990D33">
        <w:trPr>
          <w:trHeight w:val="500"/>
        </w:trPr>
        <w:tc>
          <w:tcPr>
            <w:tcW w:w="4454" w:type="dxa"/>
          </w:tcPr>
          <w:p w14:paraId="2F2F28F6" w14:textId="7E1B6DCE" w:rsidR="00EB5AE7" w:rsidRPr="00EB5AE7" w:rsidRDefault="002D1BB7" w:rsidP="00636A93">
            <w:r w:rsidRPr="002D1BB7">
              <w:t>SAF1B MOTOR WINDG TEMP1 - HRD_8SAF1B_M_WT1.DACA.PV (640093798db79900072f0d9c) DV: V7(7)</w:t>
            </w:r>
          </w:p>
        </w:tc>
        <w:tc>
          <w:tcPr>
            <w:tcW w:w="4454" w:type="dxa"/>
          </w:tcPr>
          <w:p w14:paraId="3F43347E" w14:textId="17AF498F" w:rsidR="00EB5AE7" w:rsidRDefault="006605E2" w:rsidP="00636A93">
            <w:r>
              <w:t>Model version: v2</w:t>
            </w:r>
          </w:p>
        </w:tc>
      </w:tr>
      <w:tr w:rsidR="00EB5AE7" w14:paraId="4EB0EE55" w14:textId="77777777" w:rsidTr="00990D33">
        <w:trPr>
          <w:trHeight w:val="500"/>
        </w:trPr>
        <w:tc>
          <w:tcPr>
            <w:tcW w:w="4454" w:type="dxa"/>
          </w:tcPr>
          <w:p w14:paraId="19F0EE34" w14:textId="44D5E1C5" w:rsidR="00EB5AE7" w:rsidRPr="00EB5AE7" w:rsidRDefault="002D1BB7" w:rsidP="00636A93">
            <w:r w:rsidRPr="002D1BB7">
              <w:t>FG TEMP. I/L ECO 1 - HRD_8TE_307.DACA.PV (640093798db79900072f0d99) DV: V6(6)</w:t>
            </w:r>
          </w:p>
        </w:tc>
        <w:tc>
          <w:tcPr>
            <w:tcW w:w="4454" w:type="dxa"/>
          </w:tcPr>
          <w:p w14:paraId="2F22B208" w14:textId="77777777" w:rsidR="00EB5AE7" w:rsidRDefault="006605E2" w:rsidP="00636A93">
            <w:r>
              <w:t xml:space="preserve">Model version: v1 “chances of overfitting” </w:t>
            </w:r>
          </w:p>
          <w:p w14:paraId="4AEF0573" w14:textId="3C7B5455" w:rsidR="006605E2" w:rsidRDefault="006605E2" w:rsidP="00636A93">
            <w:r>
              <w:t>Model version: v4 “optimal but low R2 value”</w:t>
            </w:r>
          </w:p>
        </w:tc>
      </w:tr>
      <w:tr w:rsidR="00EB5AE7" w14:paraId="1F0668A5" w14:textId="77777777" w:rsidTr="00990D33">
        <w:trPr>
          <w:trHeight w:val="500"/>
        </w:trPr>
        <w:tc>
          <w:tcPr>
            <w:tcW w:w="4454" w:type="dxa"/>
          </w:tcPr>
          <w:p w14:paraId="63BB7192" w14:textId="7206CD85" w:rsidR="00EB5AE7" w:rsidRPr="00EB5AE7" w:rsidRDefault="002D1BB7" w:rsidP="00636A93">
            <w:r w:rsidRPr="002D1BB7">
              <w:t>FG PRASURE BEFOR ESP - HRD_7PT_312.DACA.PV (64009378e03df300074d3a83) DV: V6(6)</w:t>
            </w:r>
          </w:p>
        </w:tc>
        <w:tc>
          <w:tcPr>
            <w:tcW w:w="4454" w:type="dxa"/>
          </w:tcPr>
          <w:p w14:paraId="2900CEB3" w14:textId="2B2A568D" w:rsidR="00EB5AE7" w:rsidRDefault="006605E2" w:rsidP="00636A93">
            <w:r>
              <w:t>Model version: v6</w:t>
            </w:r>
          </w:p>
        </w:tc>
      </w:tr>
      <w:tr w:rsidR="00EB5AE7" w14:paraId="3392AB46" w14:textId="77777777" w:rsidTr="00990D33">
        <w:trPr>
          <w:trHeight w:val="500"/>
        </w:trPr>
        <w:tc>
          <w:tcPr>
            <w:tcW w:w="4454" w:type="dxa"/>
          </w:tcPr>
          <w:p w14:paraId="4A2F92F8" w14:textId="21B70F0D" w:rsidR="00EB5AE7" w:rsidRPr="00EB5AE7" w:rsidRDefault="002D1BB7" w:rsidP="00636A93">
            <w:r w:rsidRPr="002D1BB7">
              <w:t>FEEDWATER FLOW TO BLR-8 - HRD_B8_DRUM_FT_101AB.DACA.PV (640093788db79900072f0d96) DV: V7(7)</w:t>
            </w:r>
          </w:p>
        </w:tc>
        <w:tc>
          <w:tcPr>
            <w:tcW w:w="4454" w:type="dxa"/>
          </w:tcPr>
          <w:p w14:paraId="1E2604CB" w14:textId="0B9F1BB7" w:rsidR="00EB5AE7" w:rsidRDefault="006605E2" w:rsidP="00636A93">
            <w:r>
              <w:t>“Perfect R2 scores for all models”</w:t>
            </w:r>
          </w:p>
        </w:tc>
      </w:tr>
      <w:tr w:rsidR="00EB5AE7" w14:paraId="122401BF" w14:textId="77777777" w:rsidTr="00990D33">
        <w:trPr>
          <w:trHeight w:val="500"/>
        </w:trPr>
        <w:tc>
          <w:tcPr>
            <w:tcW w:w="4454" w:type="dxa"/>
          </w:tcPr>
          <w:p w14:paraId="01BA34CE" w14:textId="14A1F144" w:rsidR="00EB5AE7" w:rsidRPr="00EB5AE7" w:rsidRDefault="002D1BB7" w:rsidP="00636A93">
            <w:r w:rsidRPr="002D1BB7">
              <w:t>IDF 1A MOTOR CURRENT - HRD_8IDF1A_M_AMP.DACA.PV (640093788db79900072f0d97) DV: V1(1)</w:t>
            </w:r>
          </w:p>
        </w:tc>
        <w:tc>
          <w:tcPr>
            <w:tcW w:w="4454" w:type="dxa"/>
          </w:tcPr>
          <w:p w14:paraId="5F887CAE" w14:textId="71F703A2" w:rsidR="00EB5AE7" w:rsidRDefault="006605E2" w:rsidP="00636A93">
            <w:r>
              <w:t>Model version: v1</w:t>
            </w:r>
          </w:p>
        </w:tc>
      </w:tr>
      <w:tr w:rsidR="00EB5AE7" w14:paraId="689DA977" w14:textId="77777777" w:rsidTr="00990D33">
        <w:trPr>
          <w:trHeight w:val="500"/>
        </w:trPr>
        <w:tc>
          <w:tcPr>
            <w:tcW w:w="4454" w:type="dxa"/>
          </w:tcPr>
          <w:p w14:paraId="6A2F94CE" w14:textId="21F07290" w:rsidR="00EB5AE7" w:rsidRPr="00EB5AE7" w:rsidRDefault="002D1BB7" w:rsidP="00636A93">
            <w:r w:rsidRPr="002D1BB7">
              <w:t>FG TEMP. AT O/L OF ECO1 - HRD_8TE_309.DACA.PV (640093788db79900072f0d98) DV: V7(7)</w:t>
            </w:r>
          </w:p>
        </w:tc>
        <w:tc>
          <w:tcPr>
            <w:tcW w:w="4454" w:type="dxa"/>
          </w:tcPr>
          <w:p w14:paraId="3E6CA25D" w14:textId="38085941" w:rsidR="00EB5AE7" w:rsidRDefault="006605E2" w:rsidP="00636A93">
            <w:r>
              <w:t>“Except v1 all other models have perfect R2 score and ‘0’ RMSE score ”</w:t>
            </w:r>
          </w:p>
        </w:tc>
      </w:tr>
      <w:tr w:rsidR="00EB5AE7" w14:paraId="615E52D5" w14:textId="77777777" w:rsidTr="00990D33">
        <w:trPr>
          <w:trHeight w:val="500"/>
        </w:trPr>
        <w:tc>
          <w:tcPr>
            <w:tcW w:w="4454" w:type="dxa"/>
          </w:tcPr>
          <w:p w14:paraId="6736DD8A" w14:textId="2F952825" w:rsidR="00EB5AE7" w:rsidRPr="00EB5AE7" w:rsidRDefault="002D1BB7" w:rsidP="00636A93">
            <w:r w:rsidRPr="002D1BB7">
              <w:lastRenderedPageBreak/>
              <w:t>BLR8 CO VALUE - HRD_8ATC_311.DACA.PV (64009378e03df300074d3a84) DV: V1(1)</w:t>
            </w:r>
          </w:p>
        </w:tc>
        <w:tc>
          <w:tcPr>
            <w:tcW w:w="4454" w:type="dxa"/>
          </w:tcPr>
          <w:p w14:paraId="3EDDE31B" w14:textId="3354DF7E" w:rsidR="00EB5AE7" w:rsidRDefault="006605E2" w:rsidP="00636A93">
            <w:r>
              <w:t>Model version: v1</w:t>
            </w:r>
          </w:p>
        </w:tc>
      </w:tr>
      <w:tr w:rsidR="00EB5AE7" w14:paraId="3CCE39B9" w14:textId="77777777" w:rsidTr="00990D33">
        <w:trPr>
          <w:trHeight w:val="500"/>
        </w:trPr>
        <w:tc>
          <w:tcPr>
            <w:tcW w:w="4454" w:type="dxa"/>
          </w:tcPr>
          <w:p w14:paraId="6A2BB06D" w14:textId="72A5F5A2" w:rsidR="00EB5AE7" w:rsidRPr="00EB5AE7" w:rsidRDefault="002D1BB7" w:rsidP="00636A93">
            <w:r w:rsidRPr="002D1BB7">
              <w:t>TOTAL FW FLOW TO FCV STN - HRD_6FT_101A.FEEDWTR_COMP.C[1] (64009378e03df300074d3a81) DV: V10(10)</w:t>
            </w:r>
          </w:p>
        </w:tc>
        <w:tc>
          <w:tcPr>
            <w:tcW w:w="4454" w:type="dxa"/>
          </w:tcPr>
          <w:p w14:paraId="291C46A0" w14:textId="489A46C9" w:rsidR="00EB5AE7" w:rsidRDefault="006605E2" w:rsidP="00636A93">
            <w:r>
              <w:t>Model version: v3</w:t>
            </w:r>
          </w:p>
        </w:tc>
      </w:tr>
      <w:tr w:rsidR="00EB5AE7" w14:paraId="3A5A35A3" w14:textId="77777777" w:rsidTr="00990D33">
        <w:trPr>
          <w:trHeight w:val="500"/>
        </w:trPr>
        <w:tc>
          <w:tcPr>
            <w:tcW w:w="4454" w:type="dxa"/>
          </w:tcPr>
          <w:p w14:paraId="07E31955" w14:textId="7472C0D9" w:rsidR="00EB5AE7" w:rsidRPr="00EB5AE7" w:rsidRDefault="002D1BB7" w:rsidP="00636A93">
            <w:r w:rsidRPr="002D1BB7">
              <w:t>GEN FRONT BEARING TEMP - HRD_30MKD10CT010.PV (64009377e03df300074d3a7f) DV: V1(1)</w:t>
            </w:r>
          </w:p>
        </w:tc>
        <w:tc>
          <w:tcPr>
            <w:tcW w:w="4454" w:type="dxa"/>
          </w:tcPr>
          <w:p w14:paraId="2E4F7C24" w14:textId="619A7AA3" w:rsidR="00EB5AE7" w:rsidRDefault="006605E2" w:rsidP="00636A93">
            <w:r>
              <w:t>Model version: v1</w:t>
            </w:r>
          </w:p>
        </w:tc>
      </w:tr>
      <w:tr w:rsidR="00EB5AE7" w14:paraId="11B1C1F8" w14:textId="77777777" w:rsidTr="00990D33">
        <w:trPr>
          <w:trHeight w:val="500"/>
        </w:trPr>
        <w:tc>
          <w:tcPr>
            <w:tcW w:w="4454" w:type="dxa"/>
          </w:tcPr>
          <w:p w14:paraId="3188071F" w14:textId="6E68D87B" w:rsidR="00EB5AE7" w:rsidRPr="00EB5AE7" w:rsidRDefault="002D1BB7" w:rsidP="00636A93">
            <w:r w:rsidRPr="002D1BB7">
              <w:t>FW O/L OF ECO-2 TEMP - HRD_8TE_118.DACA.PV (640093778db79900072f0d94) DV: V8(8)</w:t>
            </w:r>
          </w:p>
        </w:tc>
        <w:tc>
          <w:tcPr>
            <w:tcW w:w="4454" w:type="dxa"/>
          </w:tcPr>
          <w:p w14:paraId="4A85FFC3" w14:textId="2B8987C7" w:rsidR="00EB5AE7" w:rsidRDefault="006605E2" w:rsidP="00636A93">
            <w:r>
              <w:t>Model version: v1 “may lead to overfitting”</w:t>
            </w:r>
          </w:p>
        </w:tc>
      </w:tr>
      <w:tr w:rsidR="00EB5AE7" w14:paraId="773FAB22" w14:textId="77777777" w:rsidTr="00990D33">
        <w:trPr>
          <w:trHeight w:val="500"/>
        </w:trPr>
        <w:tc>
          <w:tcPr>
            <w:tcW w:w="4454" w:type="dxa"/>
          </w:tcPr>
          <w:p w14:paraId="1F80509B" w14:textId="60CD1BDC" w:rsidR="00EB5AE7" w:rsidRPr="00EB5AE7" w:rsidRDefault="002D1BB7" w:rsidP="00636A93">
            <w:r w:rsidRPr="002D1BB7">
              <w:t>FG TEMP. I/L ECO 1 - HRD_7TE_307.DACA.PV (64009377344e620007aa4236) DV: V7(7)</w:t>
            </w:r>
          </w:p>
        </w:tc>
        <w:tc>
          <w:tcPr>
            <w:tcW w:w="4454" w:type="dxa"/>
          </w:tcPr>
          <w:p w14:paraId="18A118C3" w14:textId="485E1E72" w:rsidR="00EB5AE7" w:rsidRDefault="006605E2" w:rsidP="00636A93">
            <w:r>
              <w:t>“Except v1 all other models have perfect R2 score and ‘0’ RMSE score”</w:t>
            </w:r>
          </w:p>
        </w:tc>
      </w:tr>
      <w:tr w:rsidR="00EB5AE7" w14:paraId="7FA6A8AE" w14:textId="77777777" w:rsidTr="00990D33">
        <w:trPr>
          <w:trHeight w:val="500"/>
        </w:trPr>
        <w:tc>
          <w:tcPr>
            <w:tcW w:w="4454" w:type="dxa"/>
          </w:tcPr>
          <w:p w14:paraId="49B11B81" w14:textId="786D66C6" w:rsidR="00EB5AE7" w:rsidRPr="00EB5AE7" w:rsidRDefault="002D1BB7" w:rsidP="00636A93">
            <w:r w:rsidRPr="002D1BB7">
              <w:t>FG TEMP. AT O/L OF ECO1 - HRD_7TE_309.DACA.PV (64009377344e620007aa4235) DV: V8(8)</w:t>
            </w:r>
          </w:p>
        </w:tc>
        <w:tc>
          <w:tcPr>
            <w:tcW w:w="4454" w:type="dxa"/>
          </w:tcPr>
          <w:p w14:paraId="2A79044C" w14:textId="7433F608" w:rsidR="00EB5AE7" w:rsidRDefault="006605E2" w:rsidP="00636A93">
            <w:r>
              <w:t>Model version: v1</w:t>
            </w:r>
          </w:p>
        </w:tc>
      </w:tr>
      <w:tr w:rsidR="00EB5AE7" w14:paraId="30B86C9F" w14:textId="77777777" w:rsidTr="00990D33">
        <w:trPr>
          <w:trHeight w:val="500"/>
        </w:trPr>
        <w:tc>
          <w:tcPr>
            <w:tcW w:w="4454" w:type="dxa"/>
          </w:tcPr>
          <w:p w14:paraId="32FBC2FF" w14:textId="0D8A9F2A" w:rsidR="00EB5AE7" w:rsidRPr="00EB5AE7" w:rsidRDefault="002D1BB7" w:rsidP="00636A93">
            <w:r w:rsidRPr="002D1BB7">
              <w:t>TOTAL FW FLOW TO FCV STN - HRD_8FT_101A.FEEDWTR_COMP.C[1] (640093778db79900072f0d93) DV: V10(10)</w:t>
            </w:r>
          </w:p>
        </w:tc>
        <w:tc>
          <w:tcPr>
            <w:tcW w:w="4454" w:type="dxa"/>
          </w:tcPr>
          <w:p w14:paraId="7F746E4D" w14:textId="2A0A7DC4" w:rsidR="00EB5AE7" w:rsidRDefault="006605E2" w:rsidP="00636A93">
            <w:r>
              <w:t>Model version: v3</w:t>
            </w:r>
          </w:p>
        </w:tc>
      </w:tr>
      <w:tr w:rsidR="00EB5AE7" w14:paraId="3EE122D2" w14:textId="77777777" w:rsidTr="00990D33">
        <w:trPr>
          <w:trHeight w:val="500"/>
        </w:trPr>
        <w:tc>
          <w:tcPr>
            <w:tcW w:w="4454" w:type="dxa"/>
          </w:tcPr>
          <w:p w14:paraId="2EC0F357" w14:textId="772593C2" w:rsidR="00EB5AE7" w:rsidRPr="00EB5AE7" w:rsidRDefault="002D1BB7" w:rsidP="00636A93">
            <w:r w:rsidRPr="002D1BB7">
              <w:t>BLR-8 PA FLOW - HRD_B8_PA_FLOW_CNTR.PIDA.PV (64009376e03df300074d3a7e) DV: V1(1)</w:t>
            </w:r>
          </w:p>
        </w:tc>
        <w:tc>
          <w:tcPr>
            <w:tcW w:w="4454" w:type="dxa"/>
          </w:tcPr>
          <w:p w14:paraId="3B441B89" w14:textId="6F87881D" w:rsidR="00EB5AE7" w:rsidRDefault="006605E2" w:rsidP="00636A93">
            <w:r>
              <w:t>Model version: v1</w:t>
            </w:r>
          </w:p>
        </w:tc>
      </w:tr>
      <w:tr w:rsidR="00EB5AE7" w14:paraId="101085A4" w14:textId="77777777" w:rsidTr="00990D33">
        <w:trPr>
          <w:trHeight w:val="500"/>
        </w:trPr>
        <w:tc>
          <w:tcPr>
            <w:tcW w:w="4454" w:type="dxa"/>
          </w:tcPr>
          <w:p w14:paraId="00476958" w14:textId="39FE8EAA" w:rsidR="00EB5AE7" w:rsidRPr="00EB5AE7" w:rsidRDefault="002D1BB7" w:rsidP="00636A93">
            <w:r w:rsidRPr="002D1BB7">
              <w:t>PAF1A MOTOR NDE BEARNG TEMP - HRD_8PAF1A_M_BT1.DACA.PV (64009376344e620007aa4234) DV: V8(8)</w:t>
            </w:r>
          </w:p>
        </w:tc>
        <w:tc>
          <w:tcPr>
            <w:tcW w:w="4454" w:type="dxa"/>
          </w:tcPr>
          <w:p w14:paraId="4EA0F62A" w14:textId="3D7DBE6A" w:rsidR="00EB5AE7" w:rsidRDefault="006605E2" w:rsidP="00636A93">
            <w:r>
              <w:t>Model version: v1</w:t>
            </w:r>
          </w:p>
        </w:tc>
      </w:tr>
      <w:tr w:rsidR="00EB5AE7" w14:paraId="0E7945F9" w14:textId="77777777" w:rsidTr="00990D33">
        <w:trPr>
          <w:trHeight w:val="500"/>
        </w:trPr>
        <w:tc>
          <w:tcPr>
            <w:tcW w:w="4454" w:type="dxa"/>
          </w:tcPr>
          <w:p w14:paraId="30256FB1" w14:textId="6DD0D9AD" w:rsidR="00EB5AE7" w:rsidRPr="00EB5AE7" w:rsidRDefault="002D1BB7" w:rsidP="00636A93">
            <w:r w:rsidRPr="002D1BB7">
              <w:t>PA TEMP TO HGG - HRD_8TE_232.DACA.PV (64009376e03df300074d3a7d) DV: V11(11)</w:t>
            </w:r>
          </w:p>
        </w:tc>
        <w:tc>
          <w:tcPr>
            <w:tcW w:w="4454" w:type="dxa"/>
          </w:tcPr>
          <w:p w14:paraId="26359F8F" w14:textId="5349F794" w:rsidR="00EB5AE7" w:rsidRDefault="006605E2" w:rsidP="00636A93">
            <w:r>
              <w:t xml:space="preserve">Model version: v4 </w:t>
            </w:r>
          </w:p>
          <w:p w14:paraId="273A9BD7" w14:textId="23D41641" w:rsidR="006605E2" w:rsidRDefault="006605E2" w:rsidP="00636A93">
            <w:r>
              <w:t>Model version: v1 “might lead to overfitting”</w:t>
            </w:r>
          </w:p>
        </w:tc>
      </w:tr>
      <w:tr w:rsidR="00EB5AE7" w14:paraId="6D9A56B9" w14:textId="77777777" w:rsidTr="00990D33">
        <w:trPr>
          <w:trHeight w:val="500"/>
        </w:trPr>
        <w:tc>
          <w:tcPr>
            <w:tcW w:w="4454" w:type="dxa"/>
          </w:tcPr>
          <w:p w14:paraId="0E6E6756" w14:textId="74E115E7" w:rsidR="00EB5AE7" w:rsidRPr="00EB5AE7" w:rsidRDefault="002D1BB7" w:rsidP="00636A93">
            <w:r w:rsidRPr="002D1BB7">
              <w:t>PAF1A MOTOR DE BEARNG TEMP - HRD_8PAF1A_M_BT2.DACA.PV (64009375344e620007aa4233) DV: V8(8)</w:t>
            </w:r>
          </w:p>
        </w:tc>
        <w:tc>
          <w:tcPr>
            <w:tcW w:w="4454" w:type="dxa"/>
          </w:tcPr>
          <w:p w14:paraId="3C7EF56E" w14:textId="5043D32C" w:rsidR="00EB5AE7" w:rsidRDefault="006605E2" w:rsidP="00636A93">
            <w:r>
              <w:t>Model version: v5</w:t>
            </w:r>
          </w:p>
        </w:tc>
      </w:tr>
      <w:tr w:rsidR="00EB5AE7" w14:paraId="7438EA15" w14:textId="77777777" w:rsidTr="00990D33">
        <w:trPr>
          <w:trHeight w:val="500"/>
        </w:trPr>
        <w:tc>
          <w:tcPr>
            <w:tcW w:w="4454" w:type="dxa"/>
          </w:tcPr>
          <w:p w14:paraId="31AEA546" w14:textId="292815DE" w:rsidR="00EB5AE7" w:rsidRPr="00EB5AE7" w:rsidRDefault="002D1BB7" w:rsidP="00636A93">
            <w:r w:rsidRPr="002D1BB7">
              <w:t>PAF1B MOTOR DE BEARNG TEMP - HRD_8PAF1B_M_BT2.DACA.PV (64009375e03df300074d3a7c) DV: V8(8)</w:t>
            </w:r>
          </w:p>
        </w:tc>
        <w:tc>
          <w:tcPr>
            <w:tcW w:w="4454" w:type="dxa"/>
          </w:tcPr>
          <w:p w14:paraId="14073996" w14:textId="24D4905C" w:rsidR="00EB5AE7" w:rsidRDefault="006605E2" w:rsidP="00636A93">
            <w:r>
              <w:t>Model version: v3</w:t>
            </w:r>
          </w:p>
        </w:tc>
      </w:tr>
      <w:tr w:rsidR="00EB5AE7" w14:paraId="5A8358FD" w14:textId="77777777" w:rsidTr="00990D33">
        <w:trPr>
          <w:trHeight w:val="500"/>
        </w:trPr>
        <w:tc>
          <w:tcPr>
            <w:tcW w:w="4454" w:type="dxa"/>
          </w:tcPr>
          <w:p w14:paraId="78580D93" w14:textId="454698E9" w:rsidR="00EB5AE7" w:rsidRPr="00EB5AE7" w:rsidRDefault="002D1BB7" w:rsidP="00636A93">
            <w:r w:rsidRPr="002D1BB7">
              <w:t>FURN PRESURE BELOW SCREN - HRD_8PT_302A.DACA.PV (64009375e03df300074d3a7b) DV: V8(8)</w:t>
            </w:r>
          </w:p>
        </w:tc>
        <w:tc>
          <w:tcPr>
            <w:tcW w:w="4454" w:type="dxa"/>
          </w:tcPr>
          <w:p w14:paraId="650DB91C" w14:textId="24E9B26F" w:rsidR="00EB5AE7" w:rsidRDefault="006605E2" w:rsidP="00636A93">
            <w:r>
              <w:t>Model version: v1 “may lead to overfitting”</w:t>
            </w:r>
          </w:p>
        </w:tc>
      </w:tr>
      <w:tr w:rsidR="00EB5AE7" w14:paraId="6DC164BB" w14:textId="77777777" w:rsidTr="00990D33">
        <w:trPr>
          <w:trHeight w:val="500"/>
        </w:trPr>
        <w:tc>
          <w:tcPr>
            <w:tcW w:w="4454" w:type="dxa"/>
          </w:tcPr>
          <w:p w14:paraId="7E65199E" w14:textId="61394711" w:rsidR="00EB5AE7" w:rsidRPr="00EB5AE7" w:rsidRDefault="002D1BB7" w:rsidP="00636A93">
            <w:r w:rsidRPr="002D1BB7">
              <w:t>FG TEMP BEFORE ESP - HRD_8TE_313.DACA.PV (640093758db79900072f0d91) DV: V12(12)</w:t>
            </w:r>
          </w:p>
        </w:tc>
        <w:tc>
          <w:tcPr>
            <w:tcW w:w="4454" w:type="dxa"/>
          </w:tcPr>
          <w:p w14:paraId="0794AD1A" w14:textId="346F0977" w:rsidR="00EB5AE7" w:rsidRDefault="006605E2" w:rsidP="00636A93">
            <w:r>
              <w:t>Model version: v1</w:t>
            </w:r>
          </w:p>
        </w:tc>
      </w:tr>
      <w:tr w:rsidR="00EB5AE7" w14:paraId="23CE5D5D" w14:textId="77777777" w:rsidTr="00990D33">
        <w:trPr>
          <w:trHeight w:val="500"/>
        </w:trPr>
        <w:tc>
          <w:tcPr>
            <w:tcW w:w="4454" w:type="dxa"/>
          </w:tcPr>
          <w:p w14:paraId="4D077143" w14:textId="7FD0A00A" w:rsidR="00EB5AE7" w:rsidRPr="00EB5AE7" w:rsidRDefault="002D1BB7" w:rsidP="00636A93">
            <w:r w:rsidRPr="002D1BB7">
              <w:t>FURN PRESURE BEL SCREN - HRD_8PT_302B.DACA.PV (64009374344e620007aa4231) DV: V8(8)</w:t>
            </w:r>
          </w:p>
        </w:tc>
        <w:tc>
          <w:tcPr>
            <w:tcW w:w="4454" w:type="dxa"/>
          </w:tcPr>
          <w:p w14:paraId="31910736" w14:textId="22CAFC77" w:rsidR="00EB5AE7" w:rsidRDefault="006605E2" w:rsidP="00636A93">
            <w:r>
              <w:t>Model version: v1</w:t>
            </w:r>
          </w:p>
        </w:tc>
      </w:tr>
      <w:tr w:rsidR="00EB5AE7" w14:paraId="15AAA327" w14:textId="77777777" w:rsidTr="00990D33">
        <w:trPr>
          <w:trHeight w:val="500"/>
        </w:trPr>
        <w:tc>
          <w:tcPr>
            <w:tcW w:w="4454" w:type="dxa"/>
          </w:tcPr>
          <w:p w14:paraId="122A0DBE" w14:textId="761602A0" w:rsidR="00EB5AE7" w:rsidRPr="00EB5AE7" w:rsidRDefault="002D1BB7" w:rsidP="00636A93">
            <w:r w:rsidRPr="002D1BB7">
              <w:lastRenderedPageBreak/>
              <w:t>PAF1B MOTOR NDE BEARNG TEMP - HRD_8PAF1B_M_BT1.DACA.PV (64009374344e620007aa4232) DV: V8(8)</w:t>
            </w:r>
          </w:p>
        </w:tc>
        <w:tc>
          <w:tcPr>
            <w:tcW w:w="4454" w:type="dxa"/>
          </w:tcPr>
          <w:p w14:paraId="725DDB15" w14:textId="070B26AA" w:rsidR="00EB5AE7" w:rsidRDefault="006605E2" w:rsidP="00636A93">
            <w:r>
              <w:t>Model version: v2</w:t>
            </w:r>
          </w:p>
        </w:tc>
      </w:tr>
      <w:tr w:rsidR="00EB5AE7" w14:paraId="0F52F3A6" w14:textId="77777777" w:rsidTr="00990D33">
        <w:trPr>
          <w:trHeight w:val="500"/>
        </w:trPr>
        <w:tc>
          <w:tcPr>
            <w:tcW w:w="4454" w:type="dxa"/>
          </w:tcPr>
          <w:p w14:paraId="0B44A5CD" w14:textId="0362E7BE" w:rsidR="00EB5AE7" w:rsidRPr="00EB5AE7" w:rsidRDefault="002D1BB7" w:rsidP="00636A93">
            <w:r w:rsidRPr="002D1BB7">
              <w:t>PAF1A DE BEARING TEMP - HRD_8PAF1A_BT2.DACA.PV (640093748db79900072f0d8f) DV: V7(7)</w:t>
            </w:r>
          </w:p>
        </w:tc>
        <w:tc>
          <w:tcPr>
            <w:tcW w:w="4454" w:type="dxa"/>
          </w:tcPr>
          <w:p w14:paraId="639968B6" w14:textId="76618F4D" w:rsidR="00EB5AE7" w:rsidRDefault="006605E2" w:rsidP="00636A93">
            <w:r>
              <w:t>Model version: v2</w:t>
            </w:r>
          </w:p>
        </w:tc>
      </w:tr>
      <w:tr w:rsidR="00EB5AE7" w14:paraId="5991CE1D" w14:textId="77777777" w:rsidTr="00990D33">
        <w:trPr>
          <w:trHeight w:val="500"/>
        </w:trPr>
        <w:tc>
          <w:tcPr>
            <w:tcW w:w="4454" w:type="dxa"/>
          </w:tcPr>
          <w:p w14:paraId="15730B18" w14:textId="6CF7B138" w:rsidR="00EB5AE7" w:rsidRPr="00EB5AE7" w:rsidRDefault="002D1BB7" w:rsidP="00636A93">
            <w:r w:rsidRPr="002D1BB7">
              <w:t>PAF1A NDE BEARING TEMP - HRD_8PAF1A_BT1.DACA.PV (64009374e03df300074d3a7a) DV: V7(7)</w:t>
            </w:r>
          </w:p>
        </w:tc>
        <w:tc>
          <w:tcPr>
            <w:tcW w:w="4454" w:type="dxa"/>
          </w:tcPr>
          <w:p w14:paraId="797D5E26" w14:textId="6891A6B5" w:rsidR="00EB5AE7" w:rsidRDefault="006605E2" w:rsidP="00636A93">
            <w:r>
              <w:t>Model version: v4</w:t>
            </w:r>
          </w:p>
        </w:tc>
      </w:tr>
      <w:tr w:rsidR="00EB5AE7" w14:paraId="6944BE93" w14:textId="77777777" w:rsidTr="00990D33">
        <w:trPr>
          <w:trHeight w:val="500"/>
        </w:trPr>
        <w:tc>
          <w:tcPr>
            <w:tcW w:w="4454" w:type="dxa"/>
          </w:tcPr>
          <w:p w14:paraId="635B12C3" w14:textId="0A451EC8" w:rsidR="00EB5AE7" w:rsidRPr="00EB5AE7" w:rsidRDefault="002D1BB7" w:rsidP="00636A93">
            <w:r w:rsidRPr="002D1BB7">
              <w:t>PAF1B DE BEARING TEMP - HRD_8PAF1B_BT2.DACA.PV (640093748db79900072f0d90) DV: V8(8)</w:t>
            </w:r>
          </w:p>
        </w:tc>
        <w:tc>
          <w:tcPr>
            <w:tcW w:w="4454" w:type="dxa"/>
          </w:tcPr>
          <w:p w14:paraId="37EBB9D4" w14:textId="0766F8C6" w:rsidR="00EB5AE7" w:rsidRDefault="006605E2" w:rsidP="00636A93">
            <w:r>
              <w:t>Model version: v7</w:t>
            </w:r>
          </w:p>
        </w:tc>
      </w:tr>
      <w:tr w:rsidR="00EB5AE7" w14:paraId="2610B153" w14:textId="77777777" w:rsidTr="00990D33">
        <w:trPr>
          <w:trHeight w:val="500"/>
        </w:trPr>
        <w:tc>
          <w:tcPr>
            <w:tcW w:w="4454" w:type="dxa"/>
          </w:tcPr>
          <w:p w14:paraId="62E07D4A" w14:textId="0C001A3F" w:rsidR="00EB5AE7" w:rsidRPr="00EB5AE7" w:rsidRDefault="002D1BB7" w:rsidP="00636A93">
            <w:r w:rsidRPr="002D1BB7">
              <w:t>PAF1B NDE BEARING TEMP - HRD_8PAF1B_BT1.DACA.PV (64009373e03df300074d3a79) DV: V7(7)</w:t>
            </w:r>
          </w:p>
        </w:tc>
        <w:tc>
          <w:tcPr>
            <w:tcW w:w="4454" w:type="dxa"/>
          </w:tcPr>
          <w:p w14:paraId="593374B2" w14:textId="3C010422" w:rsidR="00EB5AE7" w:rsidRDefault="006605E2" w:rsidP="00636A93">
            <w:r>
              <w:t>Model version: v4</w:t>
            </w:r>
          </w:p>
        </w:tc>
      </w:tr>
      <w:tr w:rsidR="00EB5AE7" w14:paraId="390B32CA" w14:textId="77777777" w:rsidTr="00990D33">
        <w:trPr>
          <w:trHeight w:val="500"/>
        </w:trPr>
        <w:tc>
          <w:tcPr>
            <w:tcW w:w="4454" w:type="dxa"/>
          </w:tcPr>
          <w:p w14:paraId="5A28DA92" w14:textId="2D45B95D" w:rsidR="00EB5AE7" w:rsidRPr="00EB5AE7" w:rsidRDefault="002D1BB7" w:rsidP="00636A93">
            <w:r w:rsidRPr="002D1BB7">
              <w:t>IDF1B MOTOR BRNG DE TEMP - HRD_8IDF1B_M_BT2.DACA.PV (64009373344e620007aa4230) DV: V7(7)</w:t>
            </w:r>
          </w:p>
        </w:tc>
        <w:tc>
          <w:tcPr>
            <w:tcW w:w="4454" w:type="dxa"/>
          </w:tcPr>
          <w:p w14:paraId="6C55F7AA" w14:textId="0E085303" w:rsidR="00EB5AE7" w:rsidRDefault="006605E2" w:rsidP="00636A93">
            <w:r>
              <w:t>Model version: v1</w:t>
            </w:r>
          </w:p>
        </w:tc>
      </w:tr>
      <w:tr w:rsidR="00EB5AE7" w14:paraId="130D92FC" w14:textId="77777777" w:rsidTr="00990D33">
        <w:trPr>
          <w:trHeight w:val="500"/>
        </w:trPr>
        <w:tc>
          <w:tcPr>
            <w:tcW w:w="4454" w:type="dxa"/>
          </w:tcPr>
          <w:p w14:paraId="606F3274" w14:textId="396820AB" w:rsidR="00EB5AE7" w:rsidRPr="00EB5AE7" w:rsidRDefault="002D1BB7" w:rsidP="00636A93">
            <w:r w:rsidRPr="002D1BB7">
              <w:t>IDF 1B MOTOR CURRENT - HRD_8IDF1B_M_AMP.DACA.PV (640093698db79900072f0d8d) DV: V7(7)</w:t>
            </w:r>
          </w:p>
        </w:tc>
        <w:tc>
          <w:tcPr>
            <w:tcW w:w="4454" w:type="dxa"/>
          </w:tcPr>
          <w:p w14:paraId="24EF7FFB" w14:textId="70655894" w:rsidR="00EB5AE7" w:rsidRDefault="006605E2" w:rsidP="00636A93">
            <w:r>
              <w:t>Model version: v1</w:t>
            </w:r>
          </w:p>
        </w:tc>
      </w:tr>
      <w:tr w:rsidR="00EB5AE7" w14:paraId="1E97635B" w14:textId="77777777" w:rsidTr="00990D33">
        <w:trPr>
          <w:trHeight w:val="500"/>
        </w:trPr>
        <w:tc>
          <w:tcPr>
            <w:tcW w:w="4454" w:type="dxa"/>
          </w:tcPr>
          <w:p w14:paraId="5AB27AA8" w14:textId="2DF2E0D5" w:rsidR="00EB5AE7" w:rsidRPr="00EB5AE7" w:rsidRDefault="002D1BB7" w:rsidP="00636A93">
            <w:r w:rsidRPr="002D1BB7">
              <w:t>IDF1B DE BEARING TEMP - HRD_8IDF1B_BT2.DACA.PV (64009369344e620007aa422e) DV: V7(7)</w:t>
            </w:r>
          </w:p>
        </w:tc>
        <w:tc>
          <w:tcPr>
            <w:tcW w:w="4454" w:type="dxa"/>
          </w:tcPr>
          <w:p w14:paraId="0C1862EA" w14:textId="3FB98F25" w:rsidR="00EB5AE7" w:rsidRDefault="00F303E9" w:rsidP="00636A93">
            <w:r>
              <w:t>Model version: v1</w:t>
            </w:r>
          </w:p>
        </w:tc>
      </w:tr>
      <w:tr w:rsidR="00EB5AE7" w14:paraId="6F207AB8" w14:textId="77777777" w:rsidTr="00990D33">
        <w:trPr>
          <w:trHeight w:val="500"/>
        </w:trPr>
        <w:tc>
          <w:tcPr>
            <w:tcW w:w="4454" w:type="dxa"/>
          </w:tcPr>
          <w:p w14:paraId="37875134" w14:textId="550CD5BE" w:rsidR="00EB5AE7" w:rsidRPr="00EB5AE7" w:rsidRDefault="002D1BB7" w:rsidP="00636A93">
            <w:r w:rsidRPr="002D1BB7">
              <w:t>IDF1A MOTOR DE BEARING TEMP - HRD_8IDF1A_M_BT2.DACA.PV (6400935d8db79900072f0d8c) DV: V7(7)</w:t>
            </w:r>
          </w:p>
        </w:tc>
        <w:tc>
          <w:tcPr>
            <w:tcW w:w="4454" w:type="dxa"/>
          </w:tcPr>
          <w:p w14:paraId="5D4304EA" w14:textId="4CB545D9" w:rsidR="00EB5AE7" w:rsidRDefault="00F303E9" w:rsidP="00636A93">
            <w:r>
              <w:t>Model version: v1</w:t>
            </w:r>
          </w:p>
        </w:tc>
      </w:tr>
      <w:tr w:rsidR="00EB5AE7" w14:paraId="4FAAF993" w14:textId="77777777" w:rsidTr="00990D33">
        <w:trPr>
          <w:trHeight w:val="500"/>
        </w:trPr>
        <w:tc>
          <w:tcPr>
            <w:tcW w:w="4454" w:type="dxa"/>
          </w:tcPr>
          <w:p w14:paraId="6FADE902" w14:textId="64B7F8E0" w:rsidR="00EB5AE7" w:rsidRPr="00EB5AE7" w:rsidRDefault="002D1BB7" w:rsidP="00636A93">
            <w:r w:rsidRPr="002D1BB7">
              <w:t>IDF1A NDE BEARING TEMP - HRD_8IDF1A_BT1.DACA.PV (6400935de03df300074d3a76) DV: V7(7)</w:t>
            </w:r>
          </w:p>
        </w:tc>
        <w:tc>
          <w:tcPr>
            <w:tcW w:w="4454" w:type="dxa"/>
          </w:tcPr>
          <w:p w14:paraId="7DD0D5E7" w14:textId="614573A4" w:rsidR="00EB5AE7" w:rsidRDefault="00F303E9" w:rsidP="00636A93">
            <w:r>
              <w:t>Model version: v1</w:t>
            </w:r>
          </w:p>
        </w:tc>
      </w:tr>
      <w:tr w:rsidR="00EB5AE7" w14:paraId="11286900" w14:textId="77777777" w:rsidTr="00990D33">
        <w:trPr>
          <w:trHeight w:val="500"/>
        </w:trPr>
        <w:tc>
          <w:tcPr>
            <w:tcW w:w="4454" w:type="dxa"/>
          </w:tcPr>
          <w:p w14:paraId="3098AA18" w14:textId="169E0D71" w:rsidR="00EB5AE7" w:rsidRPr="00EB5AE7" w:rsidRDefault="002D1BB7" w:rsidP="00636A93">
            <w:r w:rsidRPr="002D1BB7">
              <w:t>IDF1A MOTOR NDE BEARING TEMP - HRD_8IDF1A_M_BT1.DACA.PV (64009361e03df300074d3a77) DV: V8(8)</w:t>
            </w:r>
          </w:p>
        </w:tc>
        <w:tc>
          <w:tcPr>
            <w:tcW w:w="4454" w:type="dxa"/>
          </w:tcPr>
          <w:p w14:paraId="6BC21EE7" w14:textId="4072444D" w:rsidR="00EB5AE7" w:rsidRDefault="00F303E9" w:rsidP="00636A93">
            <w:r>
              <w:t>Model version: v1</w:t>
            </w:r>
          </w:p>
        </w:tc>
      </w:tr>
      <w:tr w:rsidR="00EB5AE7" w14:paraId="530024E3" w14:textId="77777777" w:rsidTr="00990D33">
        <w:trPr>
          <w:trHeight w:val="500"/>
        </w:trPr>
        <w:tc>
          <w:tcPr>
            <w:tcW w:w="4454" w:type="dxa"/>
          </w:tcPr>
          <w:p w14:paraId="711A08B1" w14:textId="00B7D5FA" w:rsidR="00EB5AE7" w:rsidRPr="00EB5AE7" w:rsidRDefault="002D1BB7" w:rsidP="00636A93">
            <w:r w:rsidRPr="002D1BB7">
              <w:t>IDF1A DE BEARING TEMP - HRD_8IDF1A_BT2.DACA.PV (6400935c8db79900072f0d8a) DV: V8(8)</w:t>
            </w:r>
          </w:p>
        </w:tc>
        <w:tc>
          <w:tcPr>
            <w:tcW w:w="4454" w:type="dxa"/>
          </w:tcPr>
          <w:p w14:paraId="0ECC69B6" w14:textId="7AB3231F" w:rsidR="00EB5AE7" w:rsidRDefault="00F303E9" w:rsidP="00636A93">
            <w:r>
              <w:t>Model version: v1</w:t>
            </w:r>
          </w:p>
        </w:tc>
      </w:tr>
      <w:tr w:rsidR="00EB5AE7" w14:paraId="6FCDDBF0" w14:textId="77777777" w:rsidTr="00990D33">
        <w:trPr>
          <w:trHeight w:val="500"/>
        </w:trPr>
        <w:tc>
          <w:tcPr>
            <w:tcW w:w="4454" w:type="dxa"/>
          </w:tcPr>
          <w:p w14:paraId="7966E599" w14:textId="709E5EC2" w:rsidR="00EB5AE7" w:rsidRPr="00EB5AE7" w:rsidRDefault="002D1BB7" w:rsidP="00636A93">
            <w:r w:rsidRPr="002D1BB7">
              <w:t>IDF 1A MOTOR CURRENT - HRD_8IDF1A_M_AMP.DACA.PV (6400935d8db79900072f0d8b) DV: V7(7)</w:t>
            </w:r>
          </w:p>
        </w:tc>
        <w:tc>
          <w:tcPr>
            <w:tcW w:w="4454" w:type="dxa"/>
          </w:tcPr>
          <w:p w14:paraId="7B831BC9" w14:textId="455764B5" w:rsidR="00EB5AE7" w:rsidRDefault="00F303E9" w:rsidP="00636A93">
            <w:r>
              <w:t>Model version: v1</w:t>
            </w:r>
          </w:p>
        </w:tc>
      </w:tr>
      <w:tr w:rsidR="00EB5AE7" w14:paraId="0626BE2E" w14:textId="77777777" w:rsidTr="00990D33">
        <w:trPr>
          <w:trHeight w:val="500"/>
        </w:trPr>
        <w:tc>
          <w:tcPr>
            <w:tcW w:w="4454" w:type="dxa"/>
          </w:tcPr>
          <w:p w14:paraId="35D74300" w14:textId="4184310F" w:rsidR="00EB5AE7" w:rsidRPr="00EB5AE7" w:rsidRDefault="002D1BB7" w:rsidP="00636A93">
            <w:r w:rsidRPr="002D1BB7">
              <w:t>IDF1B NDE BEARING TEMP - HRD_8IDF1B_BT1.DACA.PV (6400935b8db79900072f0d89) DV: V8(8)</w:t>
            </w:r>
          </w:p>
        </w:tc>
        <w:tc>
          <w:tcPr>
            <w:tcW w:w="4454" w:type="dxa"/>
          </w:tcPr>
          <w:p w14:paraId="1E322E4B" w14:textId="44BF44C0" w:rsidR="00EB5AE7" w:rsidRDefault="00F303E9" w:rsidP="00636A93">
            <w:r>
              <w:t>Model version: v1</w:t>
            </w:r>
          </w:p>
        </w:tc>
      </w:tr>
      <w:tr w:rsidR="00EB5AE7" w14:paraId="4159F7FE" w14:textId="77777777" w:rsidTr="00990D33">
        <w:trPr>
          <w:trHeight w:val="500"/>
        </w:trPr>
        <w:tc>
          <w:tcPr>
            <w:tcW w:w="4454" w:type="dxa"/>
          </w:tcPr>
          <w:p w14:paraId="45F814AE" w14:textId="1377D2D0" w:rsidR="00EB5AE7" w:rsidRPr="00EB5AE7" w:rsidRDefault="002D1BB7" w:rsidP="00636A93">
            <w:r w:rsidRPr="002D1BB7">
              <w:t>IDF1B MOTR BRNG NDE TEMP - HRD_8IDF1B_M_BT1.DACA.PV (6400935ae03df300074d3a74) DV: V8(8)</w:t>
            </w:r>
          </w:p>
        </w:tc>
        <w:tc>
          <w:tcPr>
            <w:tcW w:w="4454" w:type="dxa"/>
          </w:tcPr>
          <w:p w14:paraId="593E2D3A" w14:textId="78BD6126" w:rsidR="00EB5AE7" w:rsidRDefault="00F303E9" w:rsidP="00636A93">
            <w:r>
              <w:t>Model version: v1</w:t>
            </w:r>
          </w:p>
        </w:tc>
      </w:tr>
      <w:tr w:rsidR="00EB5AE7" w14:paraId="3D5F1AA3" w14:textId="77777777" w:rsidTr="00990D33">
        <w:trPr>
          <w:trHeight w:val="500"/>
        </w:trPr>
        <w:tc>
          <w:tcPr>
            <w:tcW w:w="4454" w:type="dxa"/>
          </w:tcPr>
          <w:p w14:paraId="0FEBAD7F" w14:textId="16D885FC" w:rsidR="00EB5AE7" w:rsidRPr="00EB5AE7" w:rsidRDefault="002D1BB7" w:rsidP="00636A93">
            <w:r w:rsidRPr="002D1BB7">
              <w:lastRenderedPageBreak/>
              <w:t>SAF 1B NDE BEARING TEMP - HRD_8SAF1B_BT1.DACA.PV (640093598db79900072f0d87) DV: V9(9)</w:t>
            </w:r>
          </w:p>
        </w:tc>
        <w:tc>
          <w:tcPr>
            <w:tcW w:w="4454" w:type="dxa"/>
          </w:tcPr>
          <w:p w14:paraId="5F6B95CF" w14:textId="1444E21F" w:rsidR="00EB5AE7" w:rsidRDefault="00F303E9" w:rsidP="00636A93">
            <w:r>
              <w:t>Model version: v1</w:t>
            </w:r>
          </w:p>
        </w:tc>
      </w:tr>
      <w:tr w:rsidR="00EB5AE7" w14:paraId="204E1229" w14:textId="77777777" w:rsidTr="00990D33">
        <w:trPr>
          <w:trHeight w:val="500"/>
        </w:trPr>
        <w:tc>
          <w:tcPr>
            <w:tcW w:w="4454" w:type="dxa"/>
          </w:tcPr>
          <w:p w14:paraId="3DC83A1E" w14:textId="78B51321" w:rsidR="00EB5AE7" w:rsidRPr="00EB5AE7" w:rsidRDefault="002D1BB7" w:rsidP="00636A93">
            <w:r w:rsidRPr="002D1BB7">
              <w:t>SAF1B MOTOR DE BEARING TEMP - HRD_6SAF1B_M_BT2.DACA.PV (64009359e03df300074d3a71) DV: V8(8)</w:t>
            </w:r>
          </w:p>
        </w:tc>
        <w:tc>
          <w:tcPr>
            <w:tcW w:w="4454" w:type="dxa"/>
          </w:tcPr>
          <w:p w14:paraId="456A766D" w14:textId="062B52B4" w:rsidR="00EB5AE7" w:rsidRDefault="00F303E9" w:rsidP="00636A93">
            <w:r>
              <w:t>Model version: v4 “may lead to overfitting”</w:t>
            </w:r>
          </w:p>
        </w:tc>
      </w:tr>
      <w:tr w:rsidR="00EB5AE7" w14:paraId="7AC71CCB" w14:textId="77777777" w:rsidTr="00990D33">
        <w:trPr>
          <w:trHeight w:val="500"/>
        </w:trPr>
        <w:tc>
          <w:tcPr>
            <w:tcW w:w="4454" w:type="dxa"/>
          </w:tcPr>
          <w:p w14:paraId="154ABB91" w14:textId="6A97FDAE" w:rsidR="00EB5AE7" w:rsidRPr="00EB5AE7" w:rsidRDefault="002D1BB7" w:rsidP="00636A93">
            <w:r w:rsidRPr="002D1BB7">
              <w:t>SAF1B DE BEARING TEMP - HRD_8SAF1B_BT2.DACA.PV (640093598db79900072f0d86) DV: V9(9)</w:t>
            </w:r>
          </w:p>
        </w:tc>
        <w:tc>
          <w:tcPr>
            <w:tcW w:w="4454" w:type="dxa"/>
          </w:tcPr>
          <w:p w14:paraId="6F0A5761" w14:textId="47106A6E" w:rsidR="00EB5AE7" w:rsidRDefault="00F303E9" w:rsidP="00636A93">
            <w:r>
              <w:t>Model version: v1</w:t>
            </w:r>
          </w:p>
        </w:tc>
      </w:tr>
      <w:tr w:rsidR="00EB5AE7" w14:paraId="6D782CBB" w14:textId="77777777" w:rsidTr="00990D33">
        <w:trPr>
          <w:trHeight w:val="500"/>
        </w:trPr>
        <w:tc>
          <w:tcPr>
            <w:tcW w:w="4454" w:type="dxa"/>
          </w:tcPr>
          <w:p w14:paraId="438D8EE3" w14:textId="29817022" w:rsidR="00EB5AE7" w:rsidRPr="00EB5AE7" w:rsidRDefault="002D1BB7" w:rsidP="00636A93">
            <w:r w:rsidRPr="002D1BB7">
              <w:t>SAF1A BEARING NDE TEMP - HRD_8SAF1A_BT1.DACA.PV (64009359344e620007aa422a) DV: V9(9)</w:t>
            </w:r>
          </w:p>
        </w:tc>
        <w:tc>
          <w:tcPr>
            <w:tcW w:w="4454" w:type="dxa"/>
          </w:tcPr>
          <w:p w14:paraId="28AF7069" w14:textId="5BCFC9C9" w:rsidR="00EB5AE7" w:rsidRDefault="00F303E9" w:rsidP="00636A93">
            <w:r>
              <w:t>Model version: v1</w:t>
            </w:r>
          </w:p>
        </w:tc>
      </w:tr>
      <w:tr w:rsidR="00EB5AE7" w14:paraId="4B100C09" w14:textId="77777777" w:rsidTr="00990D33">
        <w:trPr>
          <w:trHeight w:val="500"/>
        </w:trPr>
        <w:tc>
          <w:tcPr>
            <w:tcW w:w="4454" w:type="dxa"/>
          </w:tcPr>
          <w:p w14:paraId="1774C510" w14:textId="2BB59958" w:rsidR="00EB5AE7" w:rsidRPr="00EB5AE7" w:rsidRDefault="002D1BB7" w:rsidP="00636A93">
            <w:r w:rsidRPr="002D1BB7">
              <w:t>SAF1B MOTOR DE BEARING TEMP - HRD_8SAF1B_M_BT2.DACA.PV (640093588db79900072f0d85) DV: V10(10)</w:t>
            </w:r>
          </w:p>
        </w:tc>
        <w:tc>
          <w:tcPr>
            <w:tcW w:w="4454" w:type="dxa"/>
          </w:tcPr>
          <w:p w14:paraId="75B8BBF8" w14:textId="130D04B1" w:rsidR="00EB5AE7" w:rsidRDefault="00F303E9" w:rsidP="00636A93">
            <w:r>
              <w:t>Model version: v2</w:t>
            </w:r>
          </w:p>
        </w:tc>
      </w:tr>
      <w:tr w:rsidR="00EB5AE7" w14:paraId="2A0C9CAA" w14:textId="77777777" w:rsidTr="00990D33">
        <w:trPr>
          <w:trHeight w:val="500"/>
        </w:trPr>
        <w:tc>
          <w:tcPr>
            <w:tcW w:w="4454" w:type="dxa"/>
          </w:tcPr>
          <w:p w14:paraId="5FAE79F9" w14:textId="78365E6D" w:rsidR="00EB5AE7" w:rsidRPr="00EB5AE7" w:rsidRDefault="002D1BB7" w:rsidP="00636A93">
            <w:r w:rsidRPr="002D1BB7">
              <w:t>SAF1A MOTOR BEARNG NDE TEMP - HRD_8SAF1A_M_BT1.DACA.PV (64009352344e620007aa4229) DV: V9(9)</w:t>
            </w:r>
          </w:p>
        </w:tc>
        <w:tc>
          <w:tcPr>
            <w:tcW w:w="4454" w:type="dxa"/>
          </w:tcPr>
          <w:p w14:paraId="438A41D7" w14:textId="7579A60E" w:rsidR="00EB5AE7" w:rsidRDefault="00F303E9" w:rsidP="00636A93">
            <w:r>
              <w:t>Model version: v1</w:t>
            </w:r>
          </w:p>
        </w:tc>
      </w:tr>
      <w:tr w:rsidR="00EB5AE7" w14:paraId="7497DDF2" w14:textId="77777777" w:rsidTr="00990D33">
        <w:trPr>
          <w:trHeight w:val="500"/>
        </w:trPr>
        <w:tc>
          <w:tcPr>
            <w:tcW w:w="4454" w:type="dxa"/>
          </w:tcPr>
          <w:p w14:paraId="75D344D9" w14:textId="1582BA20" w:rsidR="00EB5AE7" w:rsidRPr="00EB5AE7" w:rsidRDefault="002D1BB7" w:rsidP="00636A93">
            <w:r w:rsidRPr="002D1BB7">
              <w:t>SAF1B MOTOR NDE BEARING TEMP - HRD_8SAF1B_M_BT1.DACA.PV (64009351e03df300074d3a70) DV: V9(9)</w:t>
            </w:r>
          </w:p>
        </w:tc>
        <w:tc>
          <w:tcPr>
            <w:tcW w:w="4454" w:type="dxa"/>
          </w:tcPr>
          <w:p w14:paraId="45053A3C" w14:textId="6CA4B378" w:rsidR="00EB5AE7" w:rsidRDefault="00F303E9" w:rsidP="00636A93">
            <w:r>
              <w:t>Model version: v2</w:t>
            </w:r>
          </w:p>
        </w:tc>
      </w:tr>
      <w:tr w:rsidR="00EB5AE7" w14:paraId="775C9C45" w14:textId="77777777" w:rsidTr="00990D33">
        <w:trPr>
          <w:trHeight w:val="500"/>
        </w:trPr>
        <w:tc>
          <w:tcPr>
            <w:tcW w:w="4454" w:type="dxa"/>
          </w:tcPr>
          <w:p w14:paraId="7E8A03E4" w14:textId="537CC5CD" w:rsidR="00EB5AE7" w:rsidRPr="00EB5AE7" w:rsidRDefault="002D1BB7" w:rsidP="00636A93">
            <w:r w:rsidRPr="002D1BB7">
              <w:t>SAF1A MOTOR BEARNG DE TEMP - HRD_8SAF1A_M_BT2.DACA.PV (640093518db79900072f0d84) DV: V9(9)</w:t>
            </w:r>
          </w:p>
        </w:tc>
        <w:tc>
          <w:tcPr>
            <w:tcW w:w="4454" w:type="dxa"/>
          </w:tcPr>
          <w:p w14:paraId="0FC44375" w14:textId="0586020D" w:rsidR="00EB5AE7" w:rsidRDefault="00F303E9" w:rsidP="00636A93">
            <w:r>
              <w:t>Model version: v1</w:t>
            </w:r>
          </w:p>
        </w:tc>
      </w:tr>
      <w:tr w:rsidR="00EB5AE7" w14:paraId="13BB6442" w14:textId="77777777" w:rsidTr="00990D33">
        <w:trPr>
          <w:trHeight w:val="500"/>
        </w:trPr>
        <w:tc>
          <w:tcPr>
            <w:tcW w:w="4454" w:type="dxa"/>
          </w:tcPr>
          <w:p w14:paraId="7FADCB62" w14:textId="4311E138" w:rsidR="00EB5AE7" w:rsidRPr="00EB5AE7" w:rsidRDefault="002D1BB7" w:rsidP="00636A93">
            <w:r w:rsidRPr="002D1BB7">
              <w:t>BAC_1 O/L CW TEMP - HRD_8TE_806.DACA.PV (6400934de03df300074d3a6e) DV: V12(12)</w:t>
            </w:r>
          </w:p>
        </w:tc>
        <w:tc>
          <w:tcPr>
            <w:tcW w:w="4454" w:type="dxa"/>
          </w:tcPr>
          <w:p w14:paraId="49607027" w14:textId="4F69F173" w:rsidR="00EB5AE7" w:rsidRDefault="00F303E9" w:rsidP="00636A93">
            <w:r>
              <w:t>Model version: v4</w:t>
            </w:r>
          </w:p>
        </w:tc>
      </w:tr>
      <w:tr w:rsidR="00EB5AE7" w14:paraId="5927000C" w14:textId="77777777" w:rsidTr="00990D33">
        <w:trPr>
          <w:trHeight w:val="500"/>
        </w:trPr>
        <w:tc>
          <w:tcPr>
            <w:tcW w:w="4454" w:type="dxa"/>
          </w:tcPr>
          <w:p w14:paraId="5FFF1BB8" w14:textId="2DA0BED1" w:rsidR="00EB5AE7" w:rsidRPr="00EB5AE7" w:rsidRDefault="002D1BB7" w:rsidP="00636A93">
            <w:r w:rsidRPr="002D1BB7">
              <w:t>BAC_2 O/L CW TEMP - HRD_8TE_811.DACA.PV (6400934b344e620007aa4228) DV: V2(2)</w:t>
            </w:r>
          </w:p>
        </w:tc>
        <w:tc>
          <w:tcPr>
            <w:tcW w:w="4454" w:type="dxa"/>
          </w:tcPr>
          <w:p w14:paraId="58D75D66" w14:textId="7DD718CC" w:rsidR="00EB5AE7" w:rsidRDefault="00F303E9" w:rsidP="00636A93">
            <w:r>
              <w:t>Model version: v2</w:t>
            </w:r>
          </w:p>
        </w:tc>
      </w:tr>
      <w:tr w:rsidR="00EB5AE7" w14:paraId="09BAD1D8" w14:textId="77777777" w:rsidTr="00990D33">
        <w:trPr>
          <w:trHeight w:val="500"/>
        </w:trPr>
        <w:tc>
          <w:tcPr>
            <w:tcW w:w="4454" w:type="dxa"/>
          </w:tcPr>
          <w:p w14:paraId="1D2A059F" w14:textId="71B829F0" w:rsidR="00EB5AE7" w:rsidRPr="00EB5AE7" w:rsidRDefault="002D1BB7" w:rsidP="00636A93">
            <w:r w:rsidRPr="002D1BB7">
              <w:t>CEP1 NDE BEARING TEMP - HRD_3LCB10AP001_BRG2.DACA.PV (640093398db79900072f0d7d) DV: V9(9)</w:t>
            </w:r>
          </w:p>
        </w:tc>
        <w:tc>
          <w:tcPr>
            <w:tcW w:w="4454" w:type="dxa"/>
          </w:tcPr>
          <w:p w14:paraId="702655E9" w14:textId="1CE1AAE2" w:rsidR="00EB5AE7" w:rsidRDefault="00F303E9" w:rsidP="00636A93">
            <w:r>
              <w:t>Model version: v1 ” lowest RMSE but zero score for R2”</w:t>
            </w:r>
          </w:p>
        </w:tc>
      </w:tr>
      <w:tr w:rsidR="00EB5AE7" w14:paraId="5A11C8C8" w14:textId="77777777" w:rsidTr="00990D33">
        <w:trPr>
          <w:trHeight w:val="500"/>
        </w:trPr>
        <w:tc>
          <w:tcPr>
            <w:tcW w:w="4454" w:type="dxa"/>
          </w:tcPr>
          <w:p w14:paraId="1C0F38F4" w14:textId="2F6ED548" w:rsidR="00EB5AE7" w:rsidRPr="00EB5AE7" w:rsidRDefault="002D1BB7" w:rsidP="00636A93">
            <w:r w:rsidRPr="002D1BB7">
              <w:t xml:space="preserve">BFP2 Motor </w:t>
            </w:r>
            <w:proofErr w:type="spellStart"/>
            <w:r w:rsidRPr="002D1BB7">
              <w:t>wdg</w:t>
            </w:r>
            <w:proofErr w:type="spellEnd"/>
            <w:r w:rsidRPr="002D1BB7">
              <w:t xml:space="preserve"> temp2 - HRD_3LAC20CT502.DACA.PV (64009337344e620007aa4224) DV: V6(6)</w:t>
            </w:r>
          </w:p>
        </w:tc>
        <w:tc>
          <w:tcPr>
            <w:tcW w:w="4454" w:type="dxa"/>
          </w:tcPr>
          <w:p w14:paraId="0F08A795" w14:textId="133E1D71" w:rsidR="00EB5AE7" w:rsidRDefault="00F303E9" w:rsidP="00636A93">
            <w:r>
              <w:t>Model version: v4</w:t>
            </w:r>
          </w:p>
        </w:tc>
      </w:tr>
      <w:tr w:rsidR="00EB5AE7" w14:paraId="23C5E8B3" w14:textId="77777777" w:rsidTr="00990D33">
        <w:trPr>
          <w:trHeight w:val="500"/>
        </w:trPr>
        <w:tc>
          <w:tcPr>
            <w:tcW w:w="4454" w:type="dxa"/>
          </w:tcPr>
          <w:p w14:paraId="360C8CB9" w14:textId="5B08B07D" w:rsidR="00EB5AE7" w:rsidRPr="00EB5AE7" w:rsidRDefault="002D1BB7" w:rsidP="00636A93">
            <w:r w:rsidRPr="002D1BB7">
              <w:t>BFP1 Motor Current - HRD_3LAC10AP001_AMP.DACA.PV (64009337344e620007aa4225) DV: V2(2)</w:t>
            </w:r>
          </w:p>
        </w:tc>
        <w:tc>
          <w:tcPr>
            <w:tcW w:w="4454" w:type="dxa"/>
          </w:tcPr>
          <w:p w14:paraId="1A7F6156" w14:textId="1A2422EE" w:rsidR="00EB5AE7" w:rsidRDefault="00F303E9" w:rsidP="00636A93">
            <w:r>
              <w:t>Model version: v2</w:t>
            </w:r>
          </w:p>
        </w:tc>
      </w:tr>
      <w:tr w:rsidR="00EB5AE7" w14:paraId="002BAE0C" w14:textId="77777777" w:rsidTr="00990D33">
        <w:trPr>
          <w:trHeight w:val="500"/>
        </w:trPr>
        <w:tc>
          <w:tcPr>
            <w:tcW w:w="4454" w:type="dxa"/>
          </w:tcPr>
          <w:p w14:paraId="5291D70B" w14:textId="5F3E0F27" w:rsidR="00EB5AE7" w:rsidRPr="00EB5AE7" w:rsidRDefault="002D1BB7" w:rsidP="00636A93">
            <w:r w:rsidRPr="002D1BB7">
              <w:t>COMPOSITE DRUM LEVEL - HRD_B7_DRUM_COMP_LVL.DACA.PV (6389e9901187ff000712c5ca) DV: V8(8)</w:t>
            </w:r>
          </w:p>
        </w:tc>
        <w:tc>
          <w:tcPr>
            <w:tcW w:w="4454" w:type="dxa"/>
          </w:tcPr>
          <w:p w14:paraId="3FF39F1B" w14:textId="364A64F7" w:rsidR="00EB5AE7" w:rsidRDefault="00F303E9" w:rsidP="00636A93">
            <w:r>
              <w:t>Model version: v4</w:t>
            </w:r>
          </w:p>
        </w:tc>
      </w:tr>
    </w:tbl>
    <w:p w14:paraId="351356A6" w14:textId="77777777" w:rsidR="00990D33" w:rsidRPr="00990D33" w:rsidRDefault="00990D33" w:rsidP="00990D33"/>
    <w:p w14:paraId="3D2F7D79" w14:textId="2FC084B2" w:rsidR="00ED1353" w:rsidRDefault="00ED1353" w:rsidP="00ED1353">
      <w:pPr>
        <w:pStyle w:val="Heading1"/>
      </w:pPr>
      <w:r>
        <w:lastRenderedPageBreak/>
        <w:t>Performance</w:t>
      </w:r>
      <w:r w:rsidR="00296237">
        <w:t xml:space="preserve"> &amp; Optimization</w:t>
      </w:r>
      <w:r>
        <w:t>:</w:t>
      </w:r>
    </w:p>
    <w:p w14:paraId="2FDE8C39" w14:textId="382E4470" w:rsidR="00ED1353" w:rsidRDefault="00ED1353" w:rsidP="00ED1353">
      <w:proofErr w:type="spellStart"/>
      <w:r>
        <w:t>ExactSpace</w:t>
      </w:r>
      <w:proofErr w:type="spellEnd"/>
      <w:r>
        <w:t xml:space="preserve"> deploys its models on The Pulse Environment Software:</w:t>
      </w:r>
    </w:p>
    <w:p w14:paraId="311ADEB5" w14:textId="77777777" w:rsidR="00BE0887" w:rsidRDefault="00ED1353" w:rsidP="00ED1353">
      <w:r>
        <w:rPr>
          <w:noProof/>
        </w:rPr>
        <w:drawing>
          <wp:inline distT="0" distB="0" distL="0" distR="0" wp14:anchorId="7230E09A" wp14:editId="42429D03">
            <wp:extent cx="5486400" cy="3086100"/>
            <wp:effectExtent l="0" t="0" r="0" b="0"/>
            <wp:docPr id="332532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32364" name="Picture 3325323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68F7516E" w14:textId="421365A0" w:rsidR="00BE0887" w:rsidRDefault="00BE0887" w:rsidP="00ED1353">
      <w:r>
        <w:rPr>
          <w:noProof/>
        </w:rPr>
        <w:drawing>
          <wp:inline distT="0" distB="0" distL="0" distR="0" wp14:anchorId="7D2E772C" wp14:editId="6CB7E6EE">
            <wp:extent cx="5486400" cy="3086100"/>
            <wp:effectExtent l="0" t="0" r="0" b="0"/>
            <wp:docPr id="206139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98647" name="Picture 20613986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5CABDCE0" w14:textId="6E9A50CE" w:rsidR="00ED1353" w:rsidRDefault="00ED1353" w:rsidP="00ED1353">
      <w:r>
        <w:rPr>
          <w:noProof/>
        </w:rPr>
        <w:lastRenderedPageBreak/>
        <w:drawing>
          <wp:inline distT="0" distB="0" distL="0" distR="0" wp14:anchorId="24013F2E" wp14:editId="59247E95">
            <wp:extent cx="5486400" cy="3194050"/>
            <wp:effectExtent l="0" t="0" r="0" b="6350"/>
            <wp:docPr id="722692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92317" name="Picture 7226923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194050"/>
                    </a:xfrm>
                    <a:prstGeom prst="rect">
                      <a:avLst/>
                    </a:prstGeom>
                  </pic:spPr>
                </pic:pic>
              </a:graphicData>
            </a:graphic>
          </wp:inline>
        </w:drawing>
      </w:r>
      <w:r>
        <w:rPr>
          <w:noProof/>
        </w:rPr>
        <w:drawing>
          <wp:inline distT="0" distB="0" distL="0" distR="0" wp14:anchorId="6A23B581" wp14:editId="3FA01BD7">
            <wp:extent cx="5486400" cy="3086100"/>
            <wp:effectExtent l="0" t="0" r="0" b="0"/>
            <wp:docPr id="585166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66444" name="Picture 5851664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rPr>
        <w:lastRenderedPageBreak/>
        <w:drawing>
          <wp:inline distT="0" distB="0" distL="0" distR="0" wp14:anchorId="6D13BFEE" wp14:editId="7C58DDA5">
            <wp:extent cx="5486400" cy="3086100"/>
            <wp:effectExtent l="0" t="0" r="0" b="0"/>
            <wp:docPr id="12462624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62498" name="Picture 124626249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rPr>
        <w:drawing>
          <wp:inline distT="0" distB="0" distL="0" distR="0" wp14:anchorId="5EE4D319" wp14:editId="783BFB46">
            <wp:extent cx="5486400" cy="3086100"/>
            <wp:effectExtent l="0" t="0" r="0" b="0"/>
            <wp:docPr id="494736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36385" name="Picture 4947363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rPr>
        <w:lastRenderedPageBreak/>
        <w:drawing>
          <wp:inline distT="0" distB="0" distL="0" distR="0" wp14:anchorId="16F4C14D" wp14:editId="3023A1D8">
            <wp:extent cx="5486400" cy="3086100"/>
            <wp:effectExtent l="0" t="0" r="0" b="0"/>
            <wp:docPr id="10536336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33683" name="Picture 10536336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rPr>
        <w:drawing>
          <wp:inline distT="0" distB="0" distL="0" distR="0" wp14:anchorId="23FA43C1" wp14:editId="6204A738">
            <wp:extent cx="5486400" cy="3086100"/>
            <wp:effectExtent l="0" t="0" r="0" b="0"/>
            <wp:docPr id="20619539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53979" name="Picture 20619539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7015AE63" w14:textId="77777777" w:rsidR="00296237" w:rsidRDefault="00296237" w:rsidP="00ED1353"/>
    <w:p w14:paraId="11F2EF65" w14:textId="520683CF" w:rsidR="00296237" w:rsidRDefault="00296237" w:rsidP="00296237">
      <w:pPr>
        <w:pStyle w:val="Heading1"/>
      </w:pPr>
      <w:r>
        <w:t>Additional Insights:</w:t>
      </w:r>
    </w:p>
    <w:p w14:paraId="708D280F" w14:textId="52233E5F" w:rsidR="00296237" w:rsidRDefault="00296237" w:rsidP="00296237">
      <w:proofErr w:type="spellStart"/>
      <w:r w:rsidRPr="00296237">
        <w:t>Hirakud</w:t>
      </w:r>
      <w:proofErr w:type="spellEnd"/>
      <w:r w:rsidRPr="00296237">
        <w:t xml:space="preserve"> Power Plant is a coal based captive thermal power plant located near </w:t>
      </w:r>
      <w:proofErr w:type="spellStart"/>
      <w:r w:rsidRPr="00296237">
        <w:t>Hirakud</w:t>
      </w:r>
      <w:proofErr w:type="spellEnd"/>
      <w:r w:rsidRPr="00296237">
        <w:t xml:space="preserve"> in Sambalpur district in the Indian state of Odisha. The power plant began commercial production in April 2013, is operated by the Hindalco Industries. The plant supplies power to </w:t>
      </w:r>
      <w:proofErr w:type="spellStart"/>
      <w:r w:rsidRPr="00296237">
        <w:t>Hirakud</w:t>
      </w:r>
      <w:proofErr w:type="spellEnd"/>
      <w:r w:rsidRPr="00296237">
        <w:t xml:space="preserve"> smelter of Hindalco Industries. The coal for the plant is sourced from </w:t>
      </w:r>
      <w:proofErr w:type="spellStart"/>
      <w:r w:rsidRPr="00296237">
        <w:t>Talabira</w:t>
      </w:r>
      <w:proofErr w:type="spellEnd"/>
      <w:r w:rsidRPr="00296237">
        <w:t xml:space="preserve"> </w:t>
      </w:r>
      <w:r w:rsidRPr="00296237">
        <w:lastRenderedPageBreak/>
        <w:t xml:space="preserve">captive coal mines. </w:t>
      </w:r>
      <w:r>
        <w:t>I</w:t>
      </w:r>
      <w:r w:rsidRPr="00296237">
        <w:t>t has an installed capacity of 467.5 MW.</w:t>
      </w:r>
      <w:r>
        <w:rPr>
          <w:noProof/>
        </w:rPr>
        <w:drawing>
          <wp:inline distT="0" distB="0" distL="0" distR="0" wp14:anchorId="2D1CACD6" wp14:editId="41AF32E2">
            <wp:extent cx="5300345" cy="2406650"/>
            <wp:effectExtent l="0" t="0" r="0" b="0"/>
            <wp:docPr id="1866583888" name="Picture 10" descr="A factory with smoke sta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83888" name="Picture 10" descr="A factory with smoke stack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4877" cy="2422329"/>
                    </a:xfrm>
                    <a:prstGeom prst="rect">
                      <a:avLst/>
                    </a:prstGeom>
                  </pic:spPr>
                </pic:pic>
              </a:graphicData>
            </a:graphic>
          </wp:inline>
        </w:drawing>
      </w:r>
    </w:p>
    <w:p w14:paraId="24C59577" w14:textId="53973657" w:rsidR="00296237" w:rsidRDefault="008575ED" w:rsidP="00296237">
      <w:proofErr w:type="spellStart"/>
      <w:r w:rsidRPr="008575ED">
        <w:t>Hirakud</w:t>
      </w:r>
      <w:proofErr w:type="spellEnd"/>
      <w:r w:rsidRPr="008575ED">
        <w:t xml:space="preserve"> Power uses environmentally friendly circulating fluidized bed (CFB) combustion technology to produce electricity for one of the world’s oldest aluminum-smelting operations. This "captive power plant" has engineered a number of technical fixes to its original boiler designs to improve plant reliability and reduce outages and boiler repair costs. It also has made strategic investments in upgraded machinery to reduce auxiliary power consumption. In addition to an excellent environmental track record, as evidenced by being Asia’s first ISO 14001 (BS 7750) – certified power plant, </w:t>
      </w:r>
      <w:proofErr w:type="spellStart"/>
      <w:r w:rsidRPr="008575ED">
        <w:t>Hirakud</w:t>
      </w:r>
      <w:proofErr w:type="spellEnd"/>
      <w:r w:rsidRPr="008575ED">
        <w:t xml:space="preserve"> Power has solidified its position as an industry leader in CFB boiler operating experience and efficient power production.</w:t>
      </w:r>
    </w:p>
    <w:p w14:paraId="2FB555D5" w14:textId="25E1B901" w:rsidR="008575ED" w:rsidRDefault="008575ED" w:rsidP="00296237">
      <w:pPr>
        <w:rPr>
          <w:b/>
          <w:bCs/>
          <w:color w:val="007789" w:themeColor="accent1" w:themeShade="BF"/>
          <w:u w:val="single"/>
        </w:rPr>
      </w:pPr>
      <w:r w:rsidRPr="008575ED">
        <w:rPr>
          <w:b/>
          <w:bCs/>
          <w:color w:val="007789" w:themeColor="accent1" w:themeShade="BF"/>
          <w:u w:val="single"/>
        </w:rPr>
        <w:t xml:space="preserve">Areas </w:t>
      </w:r>
      <w:r w:rsidR="00F1151A" w:rsidRPr="008575ED">
        <w:rPr>
          <w:b/>
          <w:bCs/>
          <w:color w:val="007789" w:themeColor="accent1" w:themeShade="BF"/>
          <w:u w:val="single"/>
        </w:rPr>
        <w:t>Covered</w:t>
      </w:r>
      <w:r w:rsidR="00F1151A">
        <w:rPr>
          <w:b/>
          <w:bCs/>
          <w:color w:val="007789" w:themeColor="accent1" w:themeShade="BF"/>
          <w:u w:val="single"/>
        </w:rPr>
        <w:t>:</w:t>
      </w:r>
    </w:p>
    <w:p w14:paraId="22C55625" w14:textId="45A19452" w:rsidR="008575ED" w:rsidRPr="00483AE3" w:rsidRDefault="008575ED" w:rsidP="00483AE3">
      <w:pPr>
        <w:pStyle w:val="ListParagraph"/>
        <w:numPr>
          <w:ilvl w:val="0"/>
          <w:numId w:val="18"/>
        </w:numPr>
        <w:rPr>
          <w:b/>
          <w:bCs/>
          <w:color w:val="007789" w:themeColor="accent1" w:themeShade="BF"/>
          <w:u w:val="single"/>
        </w:rPr>
      </w:pPr>
      <w:r>
        <w:rPr>
          <w:b/>
          <w:bCs/>
          <w:color w:val="007789" w:themeColor="accent1" w:themeShade="BF"/>
          <w:u w:val="single"/>
        </w:rPr>
        <w:t>PLC</w:t>
      </w:r>
      <w:r w:rsidR="00483AE3">
        <w:rPr>
          <w:b/>
          <w:bCs/>
          <w:color w:val="007789" w:themeColor="accent1" w:themeShade="BF"/>
          <w:u w:val="single"/>
        </w:rPr>
        <w:t>/DCS Flow Diagram</w:t>
      </w:r>
    </w:p>
    <w:p w14:paraId="7C66CCA5" w14:textId="6DEF8013" w:rsidR="008575ED" w:rsidRDefault="008575ED" w:rsidP="008575ED">
      <w:pPr>
        <w:pStyle w:val="ListParagraph"/>
        <w:numPr>
          <w:ilvl w:val="0"/>
          <w:numId w:val="18"/>
        </w:numPr>
        <w:rPr>
          <w:b/>
          <w:bCs/>
          <w:color w:val="007789" w:themeColor="accent1" w:themeShade="BF"/>
          <w:u w:val="single"/>
        </w:rPr>
      </w:pPr>
      <w:r>
        <w:rPr>
          <w:b/>
          <w:bCs/>
          <w:color w:val="007789" w:themeColor="accent1" w:themeShade="BF"/>
          <w:u w:val="single"/>
        </w:rPr>
        <w:t>Digitalization of VFDs</w:t>
      </w:r>
    </w:p>
    <w:p w14:paraId="6CF5EE28" w14:textId="2A6DEB37" w:rsidR="008575ED" w:rsidRDefault="008575ED" w:rsidP="008575ED">
      <w:pPr>
        <w:pStyle w:val="ListParagraph"/>
        <w:numPr>
          <w:ilvl w:val="0"/>
          <w:numId w:val="18"/>
        </w:numPr>
        <w:rPr>
          <w:b/>
          <w:bCs/>
          <w:color w:val="007789" w:themeColor="accent1" w:themeShade="BF"/>
          <w:u w:val="single"/>
        </w:rPr>
      </w:pPr>
      <w:r>
        <w:rPr>
          <w:b/>
          <w:bCs/>
          <w:color w:val="007789" w:themeColor="accent1" w:themeShade="BF"/>
          <w:u w:val="single"/>
        </w:rPr>
        <w:t>SCADA System</w:t>
      </w:r>
    </w:p>
    <w:p w14:paraId="5DC196D5" w14:textId="4AEE8FC1" w:rsidR="008575ED" w:rsidRDefault="008575ED" w:rsidP="008575ED">
      <w:pPr>
        <w:pStyle w:val="ListParagraph"/>
        <w:numPr>
          <w:ilvl w:val="0"/>
          <w:numId w:val="18"/>
        </w:numPr>
        <w:rPr>
          <w:b/>
          <w:bCs/>
          <w:color w:val="007789" w:themeColor="accent1" w:themeShade="BF"/>
          <w:u w:val="single"/>
        </w:rPr>
      </w:pPr>
      <w:r>
        <w:rPr>
          <w:b/>
          <w:bCs/>
          <w:color w:val="007789" w:themeColor="accent1" w:themeShade="BF"/>
          <w:u w:val="single"/>
        </w:rPr>
        <w:t>Power Station Wiring Layout</w:t>
      </w:r>
    </w:p>
    <w:p w14:paraId="14BF31D0" w14:textId="02712207" w:rsidR="00483AE3" w:rsidRDefault="00483AE3" w:rsidP="00483AE3">
      <w:pPr>
        <w:pStyle w:val="ListParagraph"/>
        <w:numPr>
          <w:ilvl w:val="0"/>
          <w:numId w:val="18"/>
        </w:numPr>
        <w:rPr>
          <w:b/>
          <w:bCs/>
          <w:color w:val="007789" w:themeColor="accent1" w:themeShade="BF"/>
          <w:u w:val="single"/>
        </w:rPr>
      </w:pPr>
      <w:r>
        <w:rPr>
          <w:b/>
          <w:bCs/>
          <w:color w:val="007789" w:themeColor="accent1" w:themeShade="BF"/>
          <w:u w:val="single"/>
        </w:rPr>
        <w:t>KPIs</w:t>
      </w:r>
    </w:p>
    <w:p w14:paraId="4ACFE897" w14:textId="56523DB3" w:rsidR="00483AE3" w:rsidRDefault="00F1151A" w:rsidP="00483AE3">
      <w:pPr>
        <w:pStyle w:val="ListParagraph"/>
        <w:numPr>
          <w:ilvl w:val="0"/>
          <w:numId w:val="18"/>
        </w:numPr>
        <w:rPr>
          <w:b/>
          <w:bCs/>
          <w:color w:val="007789" w:themeColor="accent1" w:themeShade="BF"/>
          <w:u w:val="single"/>
        </w:rPr>
      </w:pPr>
      <w:r>
        <w:rPr>
          <w:b/>
          <w:bCs/>
          <w:color w:val="007789" w:themeColor="accent1" w:themeShade="BF"/>
          <w:u w:val="single"/>
        </w:rPr>
        <w:t>FBD (</w:t>
      </w:r>
      <w:r w:rsidR="00483AE3">
        <w:rPr>
          <w:b/>
          <w:bCs/>
          <w:color w:val="007789" w:themeColor="accent1" w:themeShade="BF"/>
          <w:u w:val="single"/>
        </w:rPr>
        <w:t>Program Language)</w:t>
      </w:r>
    </w:p>
    <w:p w14:paraId="44081850" w14:textId="5786CAF4" w:rsidR="00483AE3" w:rsidRDefault="00483AE3" w:rsidP="00483AE3">
      <w:pPr>
        <w:pStyle w:val="ListParagraph"/>
        <w:numPr>
          <w:ilvl w:val="0"/>
          <w:numId w:val="18"/>
        </w:numPr>
        <w:rPr>
          <w:b/>
          <w:bCs/>
          <w:color w:val="007789" w:themeColor="accent1" w:themeShade="BF"/>
          <w:u w:val="single"/>
        </w:rPr>
      </w:pPr>
      <w:r>
        <w:rPr>
          <w:b/>
          <w:bCs/>
          <w:color w:val="007789" w:themeColor="accent1" w:themeShade="BF"/>
          <w:u w:val="single"/>
        </w:rPr>
        <w:t>Boiler &amp; TG Operations of U#3(of 5)</w:t>
      </w:r>
    </w:p>
    <w:p w14:paraId="46579EBD" w14:textId="63015F19" w:rsidR="00483AE3" w:rsidRDefault="00483AE3" w:rsidP="00483AE3">
      <w:pPr>
        <w:ind w:left="360"/>
        <w:rPr>
          <w:b/>
          <w:bCs/>
          <w:color w:val="007789" w:themeColor="accent1" w:themeShade="BF"/>
          <w:u w:val="single"/>
        </w:rPr>
      </w:pPr>
      <w:r>
        <w:rPr>
          <w:b/>
          <w:bCs/>
          <w:color w:val="007789" w:themeColor="accent1" w:themeShade="BF"/>
          <w:u w:val="single"/>
        </w:rPr>
        <w:t>Control Room Servers:</w:t>
      </w:r>
    </w:p>
    <w:p w14:paraId="0A104C2A" w14:textId="2F0ED45A" w:rsidR="00483AE3" w:rsidRPr="00483AE3" w:rsidRDefault="00483AE3" w:rsidP="00483AE3">
      <w:pPr>
        <w:ind w:left="360"/>
        <w:rPr>
          <w:color w:val="A6A6A6" w:themeColor="background1" w:themeShade="A6"/>
        </w:rPr>
      </w:pPr>
      <w:r>
        <w:rPr>
          <w:color w:val="A6A6A6" w:themeColor="background1" w:themeShade="A6"/>
        </w:rPr>
        <w:t>Turbine Control:</w:t>
      </w:r>
    </w:p>
    <w:p w14:paraId="033B0090" w14:textId="7110F291" w:rsidR="00483AE3" w:rsidRDefault="00483AE3" w:rsidP="00483AE3">
      <w:pPr>
        <w:ind w:left="360"/>
        <w:rPr>
          <w:b/>
          <w:bCs/>
          <w:color w:val="007789" w:themeColor="accent1" w:themeShade="BF"/>
          <w:u w:val="single"/>
        </w:rPr>
      </w:pPr>
      <w:r>
        <w:rPr>
          <w:b/>
          <w:bCs/>
          <w:noProof/>
          <w:color w:val="00A0B8" w:themeColor="accent1"/>
          <w:u w:val="single"/>
        </w:rPr>
        <w:lastRenderedPageBreak/>
        <w:drawing>
          <wp:inline distT="0" distB="0" distL="0" distR="0" wp14:anchorId="323686CC" wp14:editId="65F752F8">
            <wp:extent cx="6002156" cy="3384550"/>
            <wp:effectExtent l="0" t="0" r="0" b="6350"/>
            <wp:docPr id="1284919072" name="Picture 11" descr="A computer scree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19072" name="Picture 11" descr="A computer screen with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17589" cy="3393253"/>
                    </a:xfrm>
                    <a:prstGeom prst="rect">
                      <a:avLst/>
                    </a:prstGeom>
                  </pic:spPr>
                </pic:pic>
              </a:graphicData>
            </a:graphic>
          </wp:inline>
        </w:drawing>
      </w:r>
    </w:p>
    <w:p w14:paraId="50AF5A65" w14:textId="77777777" w:rsidR="00483AE3" w:rsidRDefault="00483AE3" w:rsidP="00483AE3">
      <w:pPr>
        <w:ind w:left="360"/>
        <w:rPr>
          <w:b/>
          <w:bCs/>
          <w:color w:val="007789" w:themeColor="accent1" w:themeShade="BF"/>
          <w:u w:val="single"/>
        </w:rPr>
      </w:pPr>
    </w:p>
    <w:p w14:paraId="13FB24BE" w14:textId="77777777" w:rsidR="00483AE3" w:rsidRDefault="00483AE3" w:rsidP="00483AE3">
      <w:pPr>
        <w:ind w:left="360"/>
        <w:rPr>
          <w:b/>
          <w:bCs/>
          <w:color w:val="007789" w:themeColor="accent1" w:themeShade="BF"/>
          <w:u w:val="single"/>
        </w:rPr>
      </w:pPr>
    </w:p>
    <w:p w14:paraId="0A40CD1C" w14:textId="0D800398" w:rsidR="00483AE3" w:rsidRPr="00483AE3" w:rsidRDefault="00483AE3" w:rsidP="00483AE3">
      <w:pPr>
        <w:ind w:left="360"/>
        <w:rPr>
          <w:color w:val="A6A6A6" w:themeColor="background1" w:themeShade="A6"/>
        </w:rPr>
      </w:pPr>
      <w:r w:rsidRPr="00483AE3">
        <w:rPr>
          <w:color w:val="A6A6A6" w:themeColor="background1" w:themeShade="A6"/>
        </w:rPr>
        <w:t>Boiler 8:</w:t>
      </w:r>
    </w:p>
    <w:p w14:paraId="06D8A017" w14:textId="33AA9AD0" w:rsidR="00483AE3" w:rsidRDefault="00483AE3" w:rsidP="00483AE3">
      <w:pPr>
        <w:ind w:left="360"/>
        <w:rPr>
          <w:b/>
          <w:bCs/>
          <w:color w:val="007789" w:themeColor="accent1" w:themeShade="BF"/>
          <w:u w:val="single"/>
        </w:rPr>
      </w:pPr>
      <w:r>
        <w:rPr>
          <w:b/>
          <w:bCs/>
          <w:noProof/>
          <w:color w:val="00A0B8" w:themeColor="accent1"/>
          <w:u w:val="single"/>
        </w:rPr>
        <w:drawing>
          <wp:inline distT="0" distB="0" distL="0" distR="0" wp14:anchorId="6133123C" wp14:editId="3301DCCE">
            <wp:extent cx="5486400" cy="2987040"/>
            <wp:effectExtent l="0" t="0" r="0" b="3810"/>
            <wp:docPr id="1991542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42156" name="Picture 1991542156"/>
                    <pic:cNvPicPr/>
                  </pic:nvPicPr>
                  <pic:blipFill>
                    <a:blip r:embed="rId19">
                      <a:extLst>
                        <a:ext uri="{28A0092B-C50C-407E-A947-70E740481C1C}">
                          <a14:useLocalDpi xmlns:a14="http://schemas.microsoft.com/office/drawing/2010/main" val="0"/>
                        </a:ext>
                      </a:extLst>
                    </a:blip>
                    <a:stretch>
                      <a:fillRect/>
                    </a:stretch>
                  </pic:blipFill>
                  <pic:spPr>
                    <a:xfrm>
                      <a:off x="0" y="0"/>
                      <a:ext cx="5486400" cy="2987040"/>
                    </a:xfrm>
                    <a:prstGeom prst="rect">
                      <a:avLst/>
                    </a:prstGeom>
                  </pic:spPr>
                </pic:pic>
              </a:graphicData>
            </a:graphic>
          </wp:inline>
        </w:drawing>
      </w:r>
    </w:p>
    <w:p w14:paraId="14086987" w14:textId="51874D4C" w:rsidR="00483AE3" w:rsidRPr="00483AE3" w:rsidRDefault="00483AE3" w:rsidP="00483AE3">
      <w:pPr>
        <w:ind w:left="360"/>
        <w:rPr>
          <w:b/>
          <w:bCs/>
          <w:color w:val="A6A6A6" w:themeColor="background1" w:themeShade="A6"/>
          <w:u w:val="single"/>
        </w:rPr>
      </w:pPr>
      <w:r w:rsidRPr="00483AE3">
        <w:rPr>
          <w:b/>
          <w:bCs/>
          <w:color w:val="A6A6A6" w:themeColor="background1" w:themeShade="A6"/>
          <w:u w:val="single"/>
        </w:rPr>
        <w:t>Server Connection:</w:t>
      </w:r>
    </w:p>
    <w:p w14:paraId="1BD09D62" w14:textId="03A25ED8" w:rsidR="00483AE3" w:rsidRDefault="00483AE3" w:rsidP="00483AE3">
      <w:pPr>
        <w:ind w:left="360"/>
        <w:rPr>
          <w:b/>
          <w:bCs/>
          <w:color w:val="007789" w:themeColor="accent1" w:themeShade="BF"/>
          <w:u w:val="single"/>
        </w:rPr>
      </w:pPr>
      <w:r>
        <w:rPr>
          <w:b/>
          <w:bCs/>
          <w:noProof/>
          <w:color w:val="00A0B8" w:themeColor="accent1"/>
          <w:u w:val="single"/>
        </w:rPr>
        <w:lastRenderedPageBreak/>
        <w:drawing>
          <wp:inline distT="0" distB="0" distL="0" distR="0" wp14:anchorId="071D42AA" wp14:editId="198B3053">
            <wp:extent cx="5486400" cy="4191000"/>
            <wp:effectExtent l="0" t="0" r="0" b="0"/>
            <wp:docPr id="1250777187"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77187" name="Picture 14"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4191000"/>
                    </a:xfrm>
                    <a:prstGeom prst="rect">
                      <a:avLst/>
                    </a:prstGeom>
                  </pic:spPr>
                </pic:pic>
              </a:graphicData>
            </a:graphic>
          </wp:inline>
        </w:drawing>
      </w:r>
    </w:p>
    <w:p w14:paraId="6902A96F" w14:textId="68632D3E" w:rsidR="00483AE3" w:rsidRDefault="00483AE3" w:rsidP="00483AE3">
      <w:pPr>
        <w:ind w:left="3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3A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Hindalco </w:t>
      </w:r>
      <w:proofErr w:type="spellStart"/>
      <w:r w:rsidRPr="00483A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Hirakud’s</w:t>
      </w:r>
      <w:proofErr w:type="spellEnd"/>
      <w:r w:rsidRPr="00483A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Power Plant Processes:</w:t>
      </w:r>
    </w:p>
    <w:p w14:paraId="114D76A5" w14:textId="28DB69F4" w:rsidR="000F243E" w:rsidRPr="00483AE3" w:rsidRDefault="000F243E" w:rsidP="00483AE3">
      <w:pPr>
        <w:ind w:left="3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Currently in use:</w:t>
      </w:r>
    </w:p>
    <w:p w14:paraId="628A5C43" w14:textId="00F30494" w:rsidR="00483AE3" w:rsidRDefault="00483AE3" w:rsidP="00483AE3">
      <w:pPr>
        <w:ind w:left="360"/>
        <w:rPr>
          <w:b/>
          <w:bCs/>
          <w:color w:val="0D0D0D" w:themeColor="text1" w:themeTint="F2"/>
          <w:u w:val="single"/>
        </w:rPr>
      </w:pPr>
      <w:r>
        <w:rPr>
          <w:b/>
          <w:bCs/>
          <w:noProof/>
          <w:color w:val="000000" w:themeColor="text1"/>
          <w:u w:val="single"/>
        </w:rPr>
        <w:lastRenderedPageBreak/>
        <w:drawing>
          <wp:inline distT="0" distB="0" distL="0" distR="0" wp14:anchorId="06034177" wp14:editId="53F6AE76">
            <wp:extent cx="5486400" cy="3850005"/>
            <wp:effectExtent l="0" t="0" r="0" b="0"/>
            <wp:docPr id="706123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2321" name="Picture 70612321"/>
                    <pic:cNvPicPr/>
                  </pic:nvPicPr>
                  <pic:blipFill>
                    <a:blip r:embed="rId21">
                      <a:extLst>
                        <a:ext uri="{28A0092B-C50C-407E-A947-70E740481C1C}">
                          <a14:useLocalDpi xmlns:a14="http://schemas.microsoft.com/office/drawing/2010/main" val="0"/>
                        </a:ext>
                      </a:extLst>
                    </a:blip>
                    <a:stretch>
                      <a:fillRect/>
                    </a:stretch>
                  </pic:blipFill>
                  <pic:spPr>
                    <a:xfrm>
                      <a:off x="0" y="0"/>
                      <a:ext cx="5486400" cy="3850005"/>
                    </a:xfrm>
                    <a:prstGeom prst="rect">
                      <a:avLst/>
                    </a:prstGeom>
                  </pic:spPr>
                </pic:pic>
              </a:graphicData>
            </a:graphic>
          </wp:inline>
        </w:drawing>
      </w:r>
    </w:p>
    <w:p w14:paraId="00044E81" w14:textId="77777777" w:rsidR="000F243E" w:rsidRDefault="000F243E" w:rsidP="00483AE3">
      <w:pPr>
        <w:ind w:left="360"/>
        <w:rPr>
          <w:b/>
          <w:bCs/>
          <w:color w:val="0D0D0D" w:themeColor="text1" w:themeTint="F2"/>
          <w:u w:val="single"/>
        </w:rPr>
      </w:pPr>
    </w:p>
    <w:p w14:paraId="1BEF29BE" w14:textId="77777777" w:rsidR="000F243E" w:rsidRDefault="000F243E" w:rsidP="00483AE3">
      <w:pPr>
        <w:ind w:left="360"/>
        <w:rPr>
          <w:b/>
          <w:bCs/>
          <w:color w:val="0D0D0D" w:themeColor="text1" w:themeTint="F2"/>
          <w:u w:val="single"/>
        </w:rPr>
      </w:pPr>
    </w:p>
    <w:p w14:paraId="3140D847" w14:textId="77777777" w:rsidR="000F243E" w:rsidRDefault="000F243E" w:rsidP="00483AE3">
      <w:pPr>
        <w:ind w:left="360"/>
        <w:rPr>
          <w:b/>
          <w:bCs/>
          <w:color w:val="0D0D0D" w:themeColor="text1" w:themeTint="F2"/>
          <w:u w:val="single"/>
        </w:rPr>
      </w:pPr>
    </w:p>
    <w:p w14:paraId="22EAB609" w14:textId="77777777" w:rsidR="000F243E" w:rsidRDefault="000F243E" w:rsidP="00483AE3">
      <w:pPr>
        <w:ind w:left="360"/>
        <w:rPr>
          <w:b/>
          <w:bCs/>
          <w:color w:val="0D0D0D" w:themeColor="text1" w:themeTint="F2"/>
          <w:u w:val="single"/>
        </w:rPr>
      </w:pPr>
    </w:p>
    <w:p w14:paraId="02340D3E" w14:textId="77777777" w:rsidR="000F243E" w:rsidRDefault="000F243E" w:rsidP="00483AE3">
      <w:pPr>
        <w:ind w:left="360"/>
        <w:rPr>
          <w:b/>
          <w:bCs/>
          <w:color w:val="0D0D0D" w:themeColor="text1" w:themeTint="F2"/>
          <w:u w:val="single"/>
        </w:rPr>
      </w:pPr>
    </w:p>
    <w:p w14:paraId="12186276" w14:textId="77777777" w:rsidR="000F243E" w:rsidRDefault="000F243E" w:rsidP="00483AE3">
      <w:pPr>
        <w:ind w:left="360"/>
        <w:rPr>
          <w:b/>
          <w:bCs/>
          <w:color w:val="0D0D0D" w:themeColor="text1" w:themeTint="F2"/>
          <w:u w:val="single"/>
        </w:rPr>
      </w:pPr>
    </w:p>
    <w:p w14:paraId="4BC406EA" w14:textId="77777777" w:rsidR="000F243E" w:rsidRDefault="000F243E" w:rsidP="00483AE3">
      <w:pPr>
        <w:ind w:left="360"/>
        <w:rPr>
          <w:b/>
          <w:bCs/>
          <w:color w:val="0D0D0D" w:themeColor="text1" w:themeTint="F2"/>
          <w:u w:val="single"/>
        </w:rPr>
      </w:pPr>
    </w:p>
    <w:p w14:paraId="49F833DD" w14:textId="77777777" w:rsidR="000F243E" w:rsidRDefault="000F243E" w:rsidP="00483AE3">
      <w:pPr>
        <w:ind w:left="360"/>
        <w:rPr>
          <w:b/>
          <w:bCs/>
          <w:color w:val="0D0D0D" w:themeColor="text1" w:themeTint="F2"/>
          <w:u w:val="single"/>
        </w:rPr>
      </w:pPr>
    </w:p>
    <w:p w14:paraId="2B4CC99C" w14:textId="77777777" w:rsidR="000F243E" w:rsidRDefault="000F243E" w:rsidP="00483AE3">
      <w:pPr>
        <w:ind w:left="360"/>
        <w:rPr>
          <w:b/>
          <w:bCs/>
          <w:color w:val="0D0D0D" w:themeColor="text1" w:themeTint="F2"/>
          <w:u w:val="single"/>
        </w:rPr>
      </w:pPr>
    </w:p>
    <w:p w14:paraId="7CFC289F" w14:textId="77777777" w:rsidR="000F243E" w:rsidRDefault="000F243E" w:rsidP="00483AE3">
      <w:pPr>
        <w:ind w:left="360"/>
        <w:rPr>
          <w:b/>
          <w:bCs/>
          <w:color w:val="0D0D0D" w:themeColor="text1" w:themeTint="F2"/>
          <w:u w:val="single"/>
        </w:rPr>
      </w:pPr>
    </w:p>
    <w:p w14:paraId="13CC5472" w14:textId="77777777" w:rsidR="000F243E" w:rsidRDefault="000F243E" w:rsidP="00483AE3">
      <w:pPr>
        <w:ind w:left="360"/>
        <w:rPr>
          <w:b/>
          <w:bCs/>
          <w:color w:val="0D0D0D" w:themeColor="text1" w:themeTint="F2"/>
          <w:u w:val="single"/>
        </w:rPr>
      </w:pPr>
    </w:p>
    <w:p w14:paraId="71482253" w14:textId="77777777" w:rsidR="000F243E" w:rsidRDefault="000F243E" w:rsidP="00483AE3">
      <w:pPr>
        <w:ind w:left="360"/>
        <w:rPr>
          <w:b/>
          <w:bCs/>
          <w:color w:val="0D0D0D" w:themeColor="text1" w:themeTint="F2"/>
          <w:u w:val="single"/>
        </w:rPr>
      </w:pPr>
    </w:p>
    <w:p w14:paraId="4B950CB8" w14:textId="5A71E6F6" w:rsidR="000F243E" w:rsidRDefault="000F243E" w:rsidP="00483AE3">
      <w:pPr>
        <w:ind w:left="360"/>
        <w:rPr>
          <w:b/>
          <w:bCs/>
          <w:color w:val="0D0D0D" w:themeColor="text1" w:themeTint="F2"/>
          <w:u w:val="single"/>
        </w:rPr>
      </w:pPr>
      <w:r>
        <w:rPr>
          <w:b/>
          <w:bCs/>
          <w:color w:val="0D0D0D" w:themeColor="text1" w:themeTint="F2"/>
          <w:u w:val="single"/>
        </w:rPr>
        <w:t xml:space="preserve">Boiler Process(155 </w:t>
      </w:r>
      <w:proofErr w:type="spellStart"/>
      <w:r>
        <w:rPr>
          <w:b/>
          <w:bCs/>
          <w:color w:val="0D0D0D" w:themeColor="text1" w:themeTint="F2"/>
          <w:u w:val="single"/>
        </w:rPr>
        <w:t>Tonne</w:t>
      </w:r>
      <w:proofErr w:type="spellEnd"/>
      <w:r>
        <w:rPr>
          <w:b/>
          <w:bCs/>
          <w:color w:val="0D0D0D" w:themeColor="text1" w:themeTint="F2"/>
          <w:u w:val="single"/>
        </w:rPr>
        <w:t xml:space="preserve"> Per Hour):</w:t>
      </w:r>
    </w:p>
    <w:p w14:paraId="04B82C21" w14:textId="77777777" w:rsidR="00483AE3" w:rsidRDefault="00483AE3" w:rsidP="00483AE3">
      <w:pPr>
        <w:ind w:left="360"/>
        <w:rPr>
          <w:b/>
          <w:bCs/>
          <w:color w:val="0D0D0D" w:themeColor="text1" w:themeTint="F2"/>
          <w:u w:val="single"/>
        </w:rPr>
      </w:pPr>
    </w:p>
    <w:p w14:paraId="116994E7" w14:textId="22D030C0" w:rsidR="00483AE3" w:rsidRDefault="00483AE3" w:rsidP="00483AE3">
      <w:pPr>
        <w:ind w:left="360"/>
        <w:rPr>
          <w:b/>
          <w:bCs/>
          <w:color w:val="0D0D0D" w:themeColor="text1" w:themeTint="F2"/>
          <w:u w:val="single"/>
        </w:rPr>
      </w:pPr>
      <w:r>
        <w:rPr>
          <w:b/>
          <w:bCs/>
          <w:noProof/>
          <w:color w:val="000000" w:themeColor="text1"/>
          <w:u w:val="single"/>
        </w:rPr>
        <w:drawing>
          <wp:inline distT="0" distB="0" distL="0" distR="0" wp14:anchorId="27EAF777" wp14:editId="5A95C507">
            <wp:extent cx="5486400" cy="4336415"/>
            <wp:effectExtent l="0" t="0" r="0" b="6985"/>
            <wp:docPr id="1995485495" name="Picture 17" descr="A diagram of a powe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5495" name="Picture 17" descr="A diagram of a power plan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86400" cy="4336415"/>
                    </a:xfrm>
                    <a:prstGeom prst="rect">
                      <a:avLst/>
                    </a:prstGeom>
                  </pic:spPr>
                </pic:pic>
              </a:graphicData>
            </a:graphic>
          </wp:inline>
        </w:drawing>
      </w:r>
    </w:p>
    <w:p w14:paraId="43682865" w14:textId="77777777" w:rsidR="00483AE3" w:rsidRDefault="00483AE3" w:rsidP="00483AE3">
      <w:pPr>
        <w:ind w:left="360"/>
        <w:rPr>
          <w:b/>
          <w:bCs/>
          <w:color w:val="0D0D0D" w:themeColor="text1" w:themeTint="F2"/>
          <w:u w:val="single"/>
        </w:rPr>
      </w:pPr>
    </w:p>
    <w:p w14:paraId="43DE1FC8" w14:textId="77777777" w:rsidR="00483AE3" w:rsidRDefault="00483AE3" w:rsidP="00483AE3">
      <w:pPr>
        <w:ind w:left="360"/>
        <w:rPr>
          <w:b/>
          <w:bCs/>
          <w:color w:val="0D0D0D" w:themeColor="text1" w:themeTint="F2"/>
          <w:u w:val="single"/>
        </w:rPr>
      </w:pPr>
    </w:p>
    <w:p w14:paraId="394C3B87" w14:textId="77777777" w:rsidR="00483AE3" w:rsidRDefault="00483AE3" w:rsidP="00483AE3">
      <w:pPr>
        <w:ind w:left="360"/>
        <w:rPr>
          <w:b/>
          <w:bCs/>
          <w:color w:val="0D0D0D" w:themeColor="text1" w:themeTint="F2"/>
          <w:u w:val="single"/>
        </w:rPr>
      </w:pPr>
    </w:p>
    <w:p w14:paraId="29889BC8" w14:textId="77777777" w:rsidR="00483AE3" w:rsidRDefault="00483AE3" w:rsidP="00483AE3">
      <w:pPr>
        <w:ind w:left="360"/>
        <w:rPr>
          <w:b/>
          <w:bCs/>
          <w:color w:val="0D0D0D" w:themeColor="text1" w:themeTint="F2"/>
          <w:u w:val="single"/>
        </w:rPr>
      </w:pPr>
    </w:p>
    <w:p w14:paraId="6FB9003F" w14:textId="77777777" w:rsidR="00483AE3" w:rsidRDefault="00483AE3" w:rsidP="00483AE3">
      <w:pPr>
        <w:ind w:left="360"/>
        <w:rPr>
          <w:b/>
          <w:bCs/>
          <w:color w:val="0D0D0D" w:themeColor="text1" w:themeTint="F2"/>
          <w:u w:val="single"/>
        </w:rPr>
      </w:pPr>
    </w:p>
    <w:p w14:paraId="13471C3A" w14:textId="77777777" w:rsidR="00483AE3" w:rsidRDefault="00483AE3" w:rsidP="00483AE3">
      <w:pPr>
        <w:ind w:left="360"/>
        <w:rPr>
          <w:b/>
          <w:bCs/>
          <w:color w:val="0D0D0D" w:themeColor="text1" w:themeTint="F2"/>
          <w:u w:val="single"/>
        </w:rPr>
      </w:pPr>
    </w:p>
    <w:p w14:paraId="2798E181" w14:textId="77777777" w:rsidR="00483AE3" w:rsidRDefault="00483AE3" w:rsidP="00483AE3">
      <w:pPr>
        <w:ind w:left="360"/>
        <w:rPr>
          <w:b/>
          <w:bCs/>
          <w:color w:val="0D0D0D" w:themeColor="text1" w:themeTint="F2"/>
          <w:u w:val="single"/>
        </w:rPr>
      </w:pPr>
    </w:p>
    <w:p w14:paraId="0E28E8B7" w14:textId="77777777" w:rsidR="00483AE3" w:rsidRDefault="00483AE3" w:rsidP="00483AE3">
      <w:pPr>
        <w:ind w:left="360"/>
        <w:rPr>
          <w:b/>
          <w:bCs/>
          <w:color w:val="0D0D0D" w:themeColor="text1" w:themeTint="F2"/>
          <w:u w:val="single"/>
        </w:rPr>
      </w:pPr>
    </w:p>
    <w:p w14:paraId="5957360F" w14:textId="77777777" w:rsidR="00483AE3" w:rsidRDefault="00483AE3" w:rsidP="00483AE3">
      <w:pPr>
        <w:ind w:left="360"/>
        <w:rPr>
          <w:b/>
          <w:bCs/>
          <w:color w:val="0D0D0D" w:themeColor="text1" w:themeTint="F2"/>
          <w:u w:val="single"/>
        </w:rPr>
      </w:pPr>
    </w:p>
    <w:p w14:paraId="01DD69D3" w14:textId="77777777" w:rsidR="00483AE3" w:rsidRDefault="00483AE3" w:rsidP="00483AE3">
      <w:pPr>
        <w:ind w:left="360"/>
        <w:rPr>
          <w:b/>
          <w:bCs/>
          <w:color w:val="0D0D0D" w:themeColor="text1" w:themeTint="F2"/>
          <w:u w:val="single"/>
        </w:rPr>
      </w:pPr>
    </w:p>
    <w:p w14:paraId="50780F65" w14:textId="77777777" w:rsidR="00483AE3" w:rsidRDefault="00483AE3" w:rsidP="00483AE3">
      <w:pPr>
        <w:ind w:left="360"/>
        <w:rPr>
          <w:b/>
          <w:bCs/>
          <w:color w:val="0D0D0D" w:themeColor="text1" w:themeTint="F2"/>
          <w:u w:val="single"/>
        </w:rPr>
      </w:pPr>
    </w:p>
    <w:p w14:paraId="1DA30ABC" w14:textId="1C5F3D46" w:rsidR="00483AE3" w:rsidRDefault="00483AE3" w:rsidP="00483AE3">
      <w:pPr>
        <w:ind w:left="360"/>
        <w:rPr>
          <w:b/>
          <w:bCs/>
          <w:color w:val="0D0D0D" w:themeColor="text1" w:themeTint="F2"/>
          <w:u w:val="single"/>
        </w:rPr>
      </w:pPr>
      <w:r>
        <w:rPr>
          <w:b/>
          <w:bCs/>
          <w:color w:val="0D0D0D" w:themeColor="text1" w:themeTint="F2"/>
          <w:u w:val="single"/>
        </w:rPr>
        <w:t xml:space="preserve">OLDEST </w:t>
      </w:r>
      <w:r w:rsidR="000F243E">
        <w:rPr>
          <w:b/>
          <w:bCs/>
          <w:color w:val="0D0D0D" w:themeColor="text1" w:themeTint="F2"/>
          <w:u w:val="single"/>
        </w:rPr>
        <w:t>ESTABLISHMENT (Now Unused):</w:t>
      </w:r>
    </w:p>
    <w:p w14:paraId="7A7C2996" w14:textId="4B622E4C" w:rsidR="00483AE3" w:rsidRDefault="00483AE3" w:rsidP="00483AE3">
      <w:pPr>
        <w:ind w:left="360"/>
        <w:rPr>
          <w:b/>
          <w:bCs/>
          <w:color w:val="0D0D0D" w:themeColor="text1" w:themeTint="F2"/>
          <w:u w:val="single"/>
        </w:rPr>
      </w:pPr>
      <w:r>
        <w:rPr>
          <w:b/>
          <w:bCs/>
          <w:noProof/>
          <w:color w:val="000000" w:themeColor="text1"/>
          <w:u w:val="single"/>
        </w:rPr>
        <w:drawing>
          <wp:inline distT="0" distB="0" distL="0" distR="0" wp14:anchorId="1096FEB1" wp14:editId="1EA5393D">
            <wp:extent cx="5486400" cy="4307840"/>
            <wp:effectExtent l="0" t="0" r="0" b="0"/>
            <wp:docPr id="427703365" name="Picture 18" descr="A diagram of a powe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03365" name="Picture 18" descr="A diagram of a power plan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inline>
        </w:drawing>
      </w:r>
    </w:p>
    <w:p w14:paraId="7C387CEE" w14:textId="77777777" w:rsidR="00483AE3" w:rsidRDefault="00483AE3" w:rsidP="00483AE3">
      <w:pPr>
        <w:ind w:left="360"/>
        <w:rPr>
          <w:b/>
          <w:bCs/>
          <w:color w:val="0D0D0D" w:themeColor="text1" w:themeTint="F2"/>
          <w:u w:val="single"/>
        </w:rPr>
      </w:pPr>
    </w:p>
    <w:p w14:paraId="765139C7" w14:textId="77777777" w:rsidR="00483AE3" w:rsidRDefault="00483AE3" w:rsidP="00483AE3">
      <w:pPr>
        <w:ind w:left="360"/>
        <w:rPr>
          <w:b/>
          <w:bCs/>
          <w:color w:val="0D0D0D" w:themeColor="text1" w:themeTint="F2"/>
          <w:u w:val="single"/>
        </w:rPr>
      </w:pPr>
    </w:p>
    <w:p w14:paraId="38A6859B" w14:textId="77777777" w:rsidR="00483AE3" w:rsidRDefault="00483AE3" w:rsidP="00483AE3">
      <w:pPr>
        <w:ind w:left="360"/>
        <w:rPr>
          <w:b/>
          <w:bCs/>
          <w:color w:val="0D0D0D" w:themeColor="text1" w:themeTint="F2"/>
          <w:u w:val="single"/>
        </w:rPr>
      </w:pPr>
    </w:p>
    <w:p w14:paraId="77715BD8" w14:textId="77777777" w:rsidR="00483AE3" w:rsidRDefault="00483AE3" w:rsidP="00483AE3">
      <w:pPr>
        <w:ind w:left="360"/>
        <w:rPr>
          <w:b/>
          <w:bCs/>
          <w:color w:val="0D0D0D" w:themeColor="text1" w:themeTint="F2"/>
          <w:u w:val="single"/>
        </w:rPr>
      </w:pPr>
    </w:p>
    <w:p w14:paraId="146909CA" w14:textId="77777777" w:rsidR="00483AE3" w:rsidRDefault="00483AE3" w:rsidP="00483AE3">
      <w:pPr>
        <w:ind w:left="360"/>
        <w:rPr>
          <w:b/>
          <w:bCs/>
          <w:color w:val="0D0D0D" w:themeColor="text1" w:themeTint="F2"/>
          <w:u w:val="single"/>
        </w:rPr>
      </w:pPr>
    </w:p>
    <w:p w14:paraId="22F09B85" w14:textId="77777777" w:rsidR="00483AE3" w:rsidRDefault="00483AE3" w:rsidP="00483AE3">
      <w:pPr>
        <w:ind w:left="360"/>
        <w:rPr>
          <w:b/>
          <w:bCs/>
          <w:color w:val="0D0D0D" w:themeColor="text1" w:themeTint="F2"/>
          <w:u w:val="single"/>
        </w:rPr>
      </w:pPr>
    </w:p>
    <w:p w14:paraId="0691B2E9" w14:textId="77777777" w:rsidR="00483AE3" w:rsidRDefault="00483AE3" w:rsidP="00483AE3">
      <w:pPr>
        <w:ind w:left="360"/>
        <w:rPr>
          <w:b/>
          <w:bCs/>
          <w:color w:val="0D0D0D" w:themeColor="text1" w:themeTint="F2"/>
          <w:u w:val="single"/>
        </w:rPr>
      </w:pPr>
    </w:p>
    <w:p w14:paraId="2AA8CD0F" w14:textId="6698D1A7" w:rsidR="000F243E" w:rsidRDefault="000F243E" w:rsidP="000F243E">
      <w:pPr>
        <w:pStyle w:val="Heading1"/>
      </w:pPr>
      <w:r>
        <w:lastRenderedPageBreak/>
        <w:t>Conclusion:</w:t>
      </w:r>
    </w:p>
    <w:p w14:paraId="69236699" w14:textId="77777777" w:rsidR="000F243E" w:rsidRDefault="000F243E" w:rsidP="000F243E"/>
    <w:p w14:paraId="136FC123" w14:textId="2D440155" w:rsidR="00483AE3" w:rsidRDefault="000F243E" w:rsidP="00483AE3">
      <w:pPr>
        <w:ind w:left="360"/>
      </w:pPr>
      <w:r w:rsidRPr="000F243E">
        <w:t>I was able to identify anomalies and bridge the gap between domain expertise and machine learning models for better implementation and accuracy for future needs and demands with the assistance of industry experts who taught me about the operations of power plants, the current stage of digitalization in the plant, and the vendor's space of production of the digital twin model.</w:t>
      </w:r>
    </w:p>
    <w:p w14:paraId="3C66DC33" w14:textId="77777777" w:rsidR="000F243E" w:rsidRDefault="000F243E" w:rsidP="00483AE3">
      <w:pPr>
        <w:ind w:left="360"/>
      </w:pPr>
    </w:p>
    <w:p w14:paraId="7C8C5409" w14:textId="77777777" w:rsidR="000F243E" w:rsidRDefault="000F243E" w:rsidP="00483AE3">
      <w:pPr>
        <w:ind w:left="360"/>
      </w:pPr>
    </w:p>
    <w:p w14:paraId="1DB7FF92" w14:textId="77777777" w:rsidR="000F243E" w:rsidRDefault="000F243E" w:rsidP="00483AE3">
      <w:pPr>
        <w:ind w:left="360"/>
      </w:pPr>
    </w:p>
    <w:p w14:paraId="07CFA434" w14:textId="77777777" w:rsidR="000F243E" w:rsidRDefault="000F243E" w:rsidP="00483AE3">
      <w:pPr>
        <w:ind w:left="360"/>
      </w:pPr>
    </w:p>
    <w:p w14:paraId="48593AEE" w14:textId="77777777" w:rsidR="000F243E" w:rsidRDefault="000F243E" w:rsidP="00483AE3">
      <w:pPr>
        <w:ind w:left="360"/>
      </w:pPr>
    </w:p>
    <w:p w14:paraId="230B7B54" w14:textId="77777777" w:rsidR="000F243E" w:rsidRDefault="000F243E" w:rsidP="00483AE3">
      <w:pPr>
        <w:ind w:left="360"/>
      </w:pPr>
    </w:p>
    <w:p w14:paraId="79414077" w14:textId="77777777" w:rsidR="000F243E" w:rsidRDefault="000F243E" w:rsidP="00483AE3">
      <w:pPr>
        <w:ind w:left="360"/>
      </w:pPr>
    </w:p>
    <w:p w14:paraId="286A40A8" w14:textId="77777777" w:rsidR="000F243E" w:rsidRDefault="000F243E" w:rsidP="00483AE3">
      <w:pPr>
        <w:ind w:left="360"/>
      </w:pPr>
    </w:p>
    <w:p w14:paraId="090D5082" w14:textId="77777777" w:rsidR="000F243E" w:rsidRDefault="000F243E" w:rsidP="00483AE3">
      <w:pPr>
        <w:ind w:left="360"/>
      </w:pPr>
    </w:p>
    <w:p w14:paraId="5B2ABCD4" w14:textId="77777777" w:rsidR="000F243E" w:rsidRDefault="000F243E" w:rsidP="00483AE3">
      <w:pPr>
        <w:ind w:left="360"/>
      </w:pPr>
    </w:p>
    <w:p w14:paraId="1C16B06F" w14:textId="08E3E0CC" w:rsidR="000F243E" w:rsidRDefault="000F243E" w:rsidP="000F243E">
      <w:pPr>
        <w:pStyle w:val="Heading1"/>
      </w:pPr>
      <w:r>
        <w:t xml:space="preserve">                                     </w:t>
      </w:r>
      <w:r w:rsidR="007F245B">
        <w:t xml:space="preserve">  </w:t>
      </w:r>
      <w:r>
        <w:t xml:space="preserve">  Thank Y</w:t>
      </w:r>
      <w:r w:rsidR="007F245B">
        <w:t>ou</w:t>
      </w:r>
    </w:p>
    <w:p w14:paraId="039492AB" w14:textId="2D7B4B0C" w:rsidR="000F243E" w:rsidRDefault="000F243E" w:rsidP="00483AE3">
      <w:pPr>
        <w:ind w:left="360"/>
      </w:pPr>
    </w:p>
    <w:p w14:paraId="1C20C090" w14:textId="1695D6F4" w:rsidR="00483AE3" w:rsidRDefault="000F243E" w:rsidP="00FA21A1">
      <w:pPr>
        <w:ind w:left="360"/>
        <w:rPr>
          <w:b/>
          <w:bCs/>
          <w:color w:val="0D0D0D" w:themeColor="text1" w:themeTint="F2"/>
          <w:u w:val="single"/>
        </w:rPr>
      </w:pPr>
      <w:r>
        <w:rPr>
          <w:b/>
          <w:bCs/>
          <w:color w:val="0D0D0D" w:themeColor="text1" w:themeTint="F2"/>
          <w:u w:val="single"/>
        </w:rPr>
        <w:t xml:space="preserve">                                             </w:t>
      </w:r>
    </w:p>
    <w:p w14:paraId="1306C662" w14:textId="77777777" w:rsidR="00483AE3" w:rsidRDefault="00483AE3" w:rsidP="00483AE3">
      <w:pPr>
        <w:ind w:left="360"/>
        <w:rPr>
          <w:b/>
          <w:bCs/>
          <w:color w:val="0D0D0D" w:themeColor="text1" w:themeTint="F2"/>
          <w:u w:val="single"/>
        </w:rPr>
      </w:pPr>
    </w:p>
    <w:p w14:paraId="2F343DF0" w14:textId="77777777" w:rsidR="00483AE3" w:rsidRDefault="00483AE3" w:rsidP="00483AE3">
      <w:pPr>
        <w:ind w:left="360"/>
        <w:rPr>
          <w:b/>
          <w:bCs/>
          <w:color w:val="0D0D0D" w:themeColor="text1" w:themeTint="F2"/>
          <w:u w:val="single"/>
        </w:rPr>
      </w:pPr>
    </w:p>
    <w:p w14:paraId="5ECB70FD" w14:textId="77777777" w:rsidR="00483AE3" w:rsidRDefault="00483AE3" w:rsidP="00483AE3">
      <w:pPr>
        <w:ind w:left="360"/>
        <w:rPr>
          <w:b/>
          <w:bCs/>
          <w:color w:val="0D0D0D" w:themeColor="text1" w:themeTint="F2"/>
          <w:u w:val="single"/>
        </w:rPr>
      </w:pPr>
    </w:p>
    <w:p w14:paraId="389ACB86" w14:textId="77777777" w:rsidR="00483AE3" w:rsidRDefault="00483AE3" w:rsidP="00483AE3">
      <w:pPr>
        <w:ind w:left="360"/>
        <w:rPr>
          <w:b/>
          <w:bCs/>
          <w:color w:val="0D0D0D" w:themeColor="text1" w:themeTint="F2"/>
          <w:u w:val="single"/>
        </w:rPr>
      </w:pPr>
    </w:p>
    <w:p w14:paraId="0785FC7C" w14:textId="77777777" w:rsidR="00483AE3" w:rsidRDefault="00483AE3" w:rsidP="00483AE3">
      <w:pPr>
        <w:ind w:left="360"/>
        <w:rPr>
          <w:b/>
          <w:bCs/>
          <w:color w:val="0D0D0D" w:themeColor="text1" w:themeTint="F2"/>
          <w:u w:val="single"/>
        </w:rPr>
      </w:pPr>
    </w:p>
    <w:p w14:paraId="6B4175DA" w14:textId="77777777" w:rsidR="00296237" w:rsidRDefault="00296237" w:rsidP="00ED1353"/>
    <w:p w14:paraId="720A2DCB" w14:textId="77777777" w:rsidR="00296237" w:rsidRPr="00ED1353" w:rsidRDefault="00296237" w:rsidP="00ED1353"/>
    <w:p w14:paraId="790E58EF" w14:textId="4DAE924D" w:rsidR="00BB6508" w:rsidRPr="008575ED" w:rsidRDefault="00BB6508" w:rsidP="00BB6508">
      <w:pPr>
        <w:rPr>
          <w:lang w:val="en-IN"/>
        </w:rPr>
      </w:pPr>
    </w:p>
    <w:sectPr w:rsidR="00BB6508" w:rsidRPr="008575ED">
      <w:footerReference w:type="default" r:id="rId2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A80C3" w14:textId="77777777" w:rsidR="002F61F9" w:rsidRDefault="002F61F9" w:rsidP="00C6554A">
      <w:pPr>
        <w:spacing w:before="0" w:after="0" w:line="240" w:lineRule="auto"/>
      </w:pPr>
      <w:r>
        <w:separator/>
      </w:r>
    </w:p>
  </w:endnote>
  <w:endnote w:type="continuationSeparator" w:id="0">
    <w:p w14:paraId="3D57ECD0" w14:textId="77777777" w:rsidR="002F61F9" w:rsidRDefault="002F61F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4B0F3" w14:textId="77777777" w:rsidR="00B8391B"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BF0C7" w14:textId="77777777" w:rsidR="002F61F9" w:rsidRDefault="002F61F9" w:rsidP="00C6554A">
      <w:pPr>
        <w:spacing w:before="0" w:after="0" w:line="240" w:lineRule="auto"/>
      </w:pPr>
      <w:r>
        <w:separator/>
      </w:r>
    </w:p>
  </w:footnote>
  <w:footnote w:type="continuationSeparator" w:id="0">
    <w:p w14:paraId="77CF7ACE" w14:textId="77777777" w:rsidR="002F61F9" w:rsidRDefault="002F61F9"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750540"/>
    <w:multiLevelType w:val="hybridMultilevel"/>
    <w:tmpl w:val="307EA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A544F8"/>
    <w:multiLevelType w:val="hybridMultilevel"/>
    <w:tmpl w:val="26C23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B612DAA"/>
    <w:multiLevelType w:val="hybridMultilevel"/>
    <w:tmpl w:val="FB56DC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18118630">
    <w:abstractNumId w:val="9"/>
  </w:num>
  <w:num w:numId="2" w16cid:durableId="424494059">
    <w:abstractNumId w:val="8"/>
  </w:num>
  <w:num w:numId="3" w16cid:durableId="2069064572">
    <w:abstractNumId w:val="8"/>
  </w:num>
  <w:num w:numId="4" w16cid:durableId="1069109491">
    <w:abstractNumId w:val="9"/>
  </w:num>
  <w:num w:numId="5" w16cid:durableId="1985691771">
    <w:abstractNumId w:val="12"/>
  </w:num>
  <w:num w:numId="6" w16cid:durableId="1967423009">
    <w:abstractNumId w:val="10"/>
  </w:num>
  <w:num w:numId="7" w16cid:durableId="1964194418">
    <w:abstractNumId w:val="11"/>
  </w:num>
  <w:num w:numId="8" w16cid:durableId="2124491094">
    <w:abstractNumId w:val="7"/>
  </w:num>
  <w:num w:numId="9" w16cid:durableId="1701272914">
    <w:abstractNumId w:val="6"/>
  </w:num>
  <w:num w:numId="10" w16cid:durableId="1520654247">
    <w:abstractNumId w:val="5"/>
  </w:num>
  <w:num w:numId="11" w16cid:durableId="1570383459">
    <w:abstractNumId w:val="4"/>
  </w:num>
  <w:num w:numId="12" w16cid:durableId="471338451">
    <w:abstractNumId w:val="3"/>
  </w:num>
  <w:num w:numId="13" w16cid:durableId="2145851642">
    <w:abstractNumId w:val="2"/>
  </w:num>
  <w:num w:numId="14" w16cid:durableId="851533001">
    <w:abstractNumId w:val="1"/>
  </w:num>
  <w:num w:numId="15" w16cid:durableId="1376351713">
    <w:abstractNumId w:val="0"/>
  </w:num>
  <w:num w:numId="16" w16cid:durableId="1337419931">
    <w:abstractNumId w:val="14"/>
  </w:num>
  <w:num w:numId="17" w16cid:durableId="743455212">
    <w:abstractNumId w:val="13"/>
  </w:num>
  <w:num w:numId="18" w16cid:durableId="201799810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8B0"/>
    <w:rsid w:val="000F243E"/>
    <w:rsid w:val="001218B0"/>
    <w:rsid w:val="0018478D"/>
    <w:rsid w:val="001C5822"/>
    <w:rsid w:val="002554CD"/>
    <w:rsid w:val="00293B83"/>
    <w:rsid w:val="00296237"/>
    <w:rsid w:val="002B4294"/>
    <w:rsid w:val="002D1BB7"/>
    <w:rsid w:val="002F61F9"/>
    <w:rsid w:val="00310302"/>
    <w:rsid w:val="00333D0D"/>
    <w:rsid w:val="00456205"/>
    <w:rsid w:val="00483AE3"/>
    <w:rsid w:val="004C049F"/>
    <w:rsid w:val="005000E2"/>
    <w:rsid w:val="005201A8"/>
    <w:rsid w:val="005D1AE4"/>
    <w:rsid w:val="005D45A5"/>
    <w:rsid w:val="00613172"/>
    <w:rsid w:val="00636A93"/>
    <w:rsid w:val="00646274"/>
    <w:rsid w:val="006605E2"/>
    <w:rsid w:val="00691912"/>
    <w:rsid w:val="006A3CE7"/>
    <w:rsid w:val="006B12A9"/>
    <w:rsid w:val="00724387"/>
    <w:rsid w:val="007E620E"/>
    <w:rsid w:val="007F245B"/>
    <w:rsid w:val="00835A4B"/>
    <w:rsid w:val="008575ED"/>
    <w:rsid w:val="008B52E9"/>
    <w:rsid w:val="00932A6A"/>
    <w:rsid w:val="00990D33"/>
    <w:rsid w:val="00A455E0"/>
    <w:rsid w:val="00A73367"/>
    <w:rsid w:val="00AD1CCD"/>
    <w:rsid w:val="00B228D7"/>
    <w:rsid w:val="00B4091D"/>
    <w:rsid w:val="00B4595F"/>
    <w:rsid w:val="00B8391B"/>
    <w:rsid w:val="00B93823"/>
    <w:rsid w:val="00BA0D4D"/>
    <w:rsid w:val="00BB6508"/>
    <w:rsid w:val="00BC7412"/>
    <w:rsid w:val="00BE0887"/>
    <w:rsid w:val="00BF173D"/>
    <w:rsid w:val="00C6554A"/>
    <w:rsid w:val="00C85A02"/>
    <w:rsid w:val="00D465B3"/>
    <w:rsid w:val="00EB5AE7"/>
    <w:rsid w:val="00ED1353"/>
    <w:rsid w:val="00ED7C44"/>
    <w:rsid w:val="00F1151A"/>
    <w:rsid w:val="00F303E9"/>
    <w:rsid w:val="00F93360"/>
    <w:rsid w:val="00FA2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5F9887"/>
  <w15:chartTrackingRefBased/>
  <w15:docId w15:val="{6F4C7317-0262-4C42-8659-91FFE1C5A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1218B0"/>
    <w:pPr>
      <w:ind w:left="720"/>
      <w:contextualSpacing/>
    </w:pPr>
  </w:style>
  <w:style w:type="table" w:styleId="TableGrid">
    <w:name w:val="Table Grid"/>
    <w:basedOn w:val="TableNormal"/>
    <w:uiPriority w:val="39"/>
    <w:rsid w:val="00990D3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jas\AppData\Local\Microsoft\Office\16.0\DTS\en-IN%7bCCE835DF-EB33-4304-8B15-E050D9220C3F%7d\%7bEDF01DFC-24A6-4A1E-BBB2-1F35420A967D%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2F36E-CEF8-4F90-B391-2911C9661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{EDF01DFC-24A6-4A1E-BBB2-1F35420A967D}tf02835058_win32</Template>
  <TotalTime>626</TotalTime>
  <Pages>29</Pages>
  <Words>4285</Words>
  <Characters>24426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Tejaswi Mahapatra</dc:creator>
  <cp:keywords/>
  <dc:description/>
  <cp:lastModifiedBy>Tejaswi Mahapatra</cp:lastModifiedBy>
  <cp:revision>14</cp:revision>
  <dcterms:created xsi:type="dcterms:W3CDTF">2023-08-31T19:22:00Z</dcterms:created>
  <dcterms:modified xsi:type="dcterms:W3CDTF">2023-09-03T19:30:00Z</dcterms:modified>
</cp:coreProperties>
</file>